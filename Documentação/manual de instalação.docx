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5161580"/>
    <w:bookmarkEnd w:id="0"/>
    <w:p w:rsidR="00D077E9" w:rsidRPr="004F0028" w:rsidRDefault="00AB02A7" w:rsidP="00D70D02">
      <w:pPr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-198575</wp:posOffset>
                </wp:positionH>
                <wp:positionV relativeFrom="page">
                  <wp:posOffset>1201003</wp:posOffset>
                </wp:positionV>
                <wp:extent cx="3938905" cy="8397648"/>
                <wp:effectExtent l="0" t="0" r="23495" b="2286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397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9E37" id="Retângulo 3" o:spid="_x0000_s1026" alt="retângulo branco para o texto na capa" style="position:absolute;margin-left:-15.65pt;margin-top:94.55pt;width:310.15pt;height:66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" fillcolor="white [3201]" strokecolor="#024f75 [3204]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82"/>
      </w:tblGrid>
      <w:tr w:rsidR="00D077E9" w:rsidRPr="004F0028" w:rsidTr="009B1A48">
        <w:trPr>
          <w:trHeight w:val="1961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911620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0FA51575" wp14:editId="4B34ED8A">
                      <wp:extent cx="3349256" cy="12848"/>
                      <wp:effectExtent l="19050" t="19050" r="22860" b="254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9256" cy="1284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46FCD5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3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  <w:r w:rsidR="00D077E9"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2E81C4ED" wp14:editId="455FA4CA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911620" w:rsidP="00911620">
                                  <w:pPr>
                                    <w:pStyle w:val="Title"/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Manual de instalação Control Block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D86945" w:rsidRDefault="00911620" w:rsidP="00911620">
                            <w:pPr>
                              <w:pStyle w:val="Ttulo"/>
                              <w:spacing w:after="0"/>
                              <w:jc w:val="center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Manual de instalação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Control</w:t>
                            </w:r>
                            <w:proofErr w:type="spellEnd"/>
                            <w:r>
                              <w:rPr>
                                <w:lang w:val="pt-BR"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Block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4F0028" w:rsidTr="00FA3E83">
        <w:trPr>
          <w:trHeight w:val="6072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:rsidTr="009B1A48">
        <w:trPr>
          <w:trHeight w:val="2525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05221EEA">
                      <wp:simplePos x="0" y="0"/>
                      <wp:positionH relativeFrom="column">
                        <wp:posOffset>6141</wp:posOffset>
                      </wp:positionH>
                      <wp:positionV relativeFrom="paragraph">
                        <wp:posOffset>57131</wp:posOffset>
                      </wp:positionV>
                      <wp:extent cx="1493949" cy="0"/>
                      <wp:effectExtent l="0" t="19050" r="30480" b="19050"/>
                      <wp:wrapNone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E06E93" id="Conector Reto 6" o:spid="_x0000_s1026" alt="divisor de texto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4.5pt" to="118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" strokecolor="#082a75 [3215]" strokeweight="3pt"/>
                  </w:pict>
                </mc:Fallback>
              </mc:AlternateContent>
            </w:r>
          </w:p>
          <w:p w:rsidR="00D077E9" w:rsidRPr="00FA3E83" w:rsidRDefault="00A17D85" w:rsidP="00AB02A7">
            <w:pPr>
              <w:rPr>
                <w:rFonts w:asciiTheme="majorHAnsi" w:hAnsiTheme="majorHAnsi" w:cstheme="majorHAnsi"/>
                <w:lang w:val="pt-BR"/>
              </w:rPr>
            </w:pPr>
            <w:sdt>
              <w:sdtPr>
                <w:rPr>
                  <w:rFonts w:asciiTheme="majorHAnsi" w:hAnsiTheme="majorHAnsi" w:cstheme="majorHAnsi"/>
                  <w:lang w:val="pt-BR"/>
                </w:rPr>
                <w:id w:val="-1740469667"/>
                <w:placeholder>
                  <w:docPart w:val="F1161F303F5E4165B2E156F2E1E3DA0F"/>
                </w:placeholder>
                <w15:appearance w15:val="hidden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>Control Block</w:t>
                </w:r>
              </w:sdtContent>
            </w:sdt>
          </w:p>
          <w:p w:rsidR="00D077E9" w:rsidRPr="00FA3E83" w:rsidRDefault="00D077E9" w:rsidP="00AB02A7">
            <w:pPr>
              <w:rPr>
                <w:rFonts w:asciiTheme="majorHAnsi" w:hAnsiTheme="majorHAnsi" w:cstheme="majorHAnsi"/>
                <w:lang w:val="pt-BR"/>
              </w:rPr>
            </w:pPr>
            <w:r w:rsidRPr="00FA3E83">
              <w:rPr>
                <w:rFonts w:asciiTheme="majorHAnsi" w:hAnsiTheme="majorHAnsi" w:cstheme="majorHAnsi"/>
                <w:lang w:val="pt-BR" w:bidi="pt-BR"/>
              </w:rPr>
              <w:t xml:space="preserve">Criado por: </w:t>
            </w:r>
            <w:sdt>
              <w:sdtPr>
                <w:rPr>
                  <w:rFonts w:asciiTheme="majorHAnsi" w:hAnsiTheme="majorHAnsi" w:cstheme="majorHAnsi"/>
                  <w:lang w:val="pt-BR"/>
                </w:rPr>
                <w:alias w:val="Seu Nome"/>
                <w:tag w:val="Seu Nome"/>
                <w:id w:val="-180584491"/>
                <w:placeholder>
                  <w:docPart w:val="AEDC00A6FE154B82AC92D0EA1D18669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  <w:t>Bruna Garcia Delfino</w:t>
                </w:r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t>Kivia Moreira Araújo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Lucas Vinicius Alexandre Torres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Ran</w:t>
                </w:r>
                <w:r w:rsidR="009B1A48" w:rsidRPr="00FA3E83">
                  <w:rPr>
                    <w:rFonts w:asciiTheme="majorHAnsi" w:hAnsiTheme="majorHAnsi" w:cstheme="majorHAnsi"/>
                  </w:rPr>
                  <w:t>yery Santos Coutinho</w:t>
                </w:r>
              </w:sdtContent>
            </w:sdt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:rsidR="00D077E9" w:rsidRPr="004F0028" w:rsidRDefault="009B1A48">
      <w:pPr>
        <w:spacing w:after="200"/>
        <w:rPr>
          <w:lang w:val="pt-BR"/>
        </w:rPr>
      </w:pPr>
      <w:r w:rsidRPr="00911620">
        <w:rPr>
          <w:noProof/>
          <w:color w:val="2665F0" w:themeColor="text2" w:themeTint="99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-744485</wp:posOffset>
                </wp:positionH>
                <wp:positionV relativeFrom="page">
                  <wp:posOffset>7356143</wp:posOffset>
                </wp:positionV>
                <wp:extent cx="7760970" cy="3329855"/>
                <wp:effectExtent l="0" t="0" r="0" b="4445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29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0AC9" id="Retângulo 2" o:spid="_x0000_s1026" alt="retângulo colorido" style="position:absolute;margin-left:-58.6pt;margin-top:579.2pt;width:611.1pt;height:262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" fillcolor="#01344d [2148]" stroked="f">
                <v:fill color2="#18affb [1940]" rotate="t" angle="180" colors="0 #01354e;31457f #025781;1 #18b0fb" focus="100%" type="gradient"/>
                <w10:wrap anchory="page"/>
              </v:rect>
            </w:pict>
          </mc:Fallback>
        </mc:AlternateContent>
      </w:r>
      <w:r w:rsidR="00911620">
        <w:rPr>
          <w:noProof/>
          <w:color w:val="2665F0" w:themeColor="text2" w:themeTint="99"/>
          <w:lang w:val="pt-BR" w:bidi="pt-BR"/>
        </w:rPr>
        <w:drawing>
          <wp:anchor distT="0" distB="0" distL="114300" distR="114300" simplePos="0" relativeHeight="251661312" behindDoc="0" locked="0" layoutInCell="1" allowOverlap="1" wp14:anchorId="5FB8C44A">
            <wp:simplePos x="0" y="0"/>
            <wp:positionH relativeFrom="column">
              <wp:posOffset>4201869</wp:posOffset>
            </wp:positionH>
            <wp:positionV relativeFrom="page">
              <wp:posOffset>7868049</wp:posOffset>
            </wp:positionV>
            <wp:extent cx="2379980" cy="88201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vico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36832" r="8527" b="36047"/>
                    <a:stretch/>
                  </pic:blipFill>
                  <pic:spPr bwMode="auto">
                    <a:xfrm>
                      <a:off x="0" y="0"/>
                      <a:ext cx="237998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4F0028">
        <w:rPr>
          <w:lang w:val="pt-BR" w:bidi="pt-BR"/>
        </w:rPr>
        <w:br w:type="page"/>
      </w: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  <w:r w:rsidRPr="00A46902">
        <w:rPr>
          <w:rFonts w:ascii="Arial" w:hAnsi="Arial" w:cs="Arial"/>
          <w:sz w:val="32"/>
          <w:szCs w:val="56"/>
        </w:rPr>
        <w:lastRenderedPageBreak/>
        <w:t xml:space="preserve">Manual de Instalação </w:t>
      </w: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:rsidR="00FA3E83" w:rsidRPr="00A46902" w:rsidRDefault="00FA3E83" w:rsidP="00FA3E83">
      <w:pPr>
        <w:spacing w:line="360" w:lineRule="auto"/>
        <w:jc w:val="center"/>
        <w:rPr>
          <w:rFonts w:ascii="Arial" w:hAnsi="Arial" w:cs="Arial"/>
          <w:b w:val="0"/>
          <w:szCs w:val="28"/>
        </w:rPr>
      </w:pPr>
    </w:p>
    <w:p w:rsidR="00FA3E83" w:rsidRDefault="00FA3E83" w:rsidP="00FA3E83">
      <w:pPr>
        <w:pStyle w:val="NormalGrande"/>
      </w:pPr>
      <w:r w:rsidRPr="00555AE7">
        <w:t>AUTOR</w:t>
      </w:r>
      <w:r>
        <w:t>ES</w:t>
      </w:r>
    </w:p>
    <w:p w:rsidR="00FA3E83" w:rsidRDefault="00FA3E83" w:rsidP="00FA3E83">
      <w:pPr>
        <w:pStyle w:val="NormalGrande"/>
      </w:pPr>
      <w:r>
        <w:t>Bruna garcia delfino ra:01191091</w:t>
      </w:r>
    </w:p>
    <w:p w:rsidR="00FA3E83" w:rsidRDefault="00FA3E83" w:rsidP="00FA3E83">
      <w:pPr>
        <w:pStyle w:val="NormalGrande"/>
      </w:pPr>
      <w:r>
        <w:t>kivia moreira araujo ra:01192</w:t>
      </w:r>
      <w:r w:rsidR="003A4544">
        <w:t>059</w:t>
      </w:r>
    </w:p>
    <w:p w:rsidR="00FA3E83" w:rsidRDefault="00FA3E83" w:rsidP="00FA3E83">
      <w:pPr>
        <w:pStyle w:val="NormalGrande"/>
      </w:pPr>
      <w:r>
        <w:t>lucas vinicius alexandre torres ra:01192019</w:t>
      </w:r>
    </w:p>
    <w:p w:rsidR="00FA3E83" w:rsidRDefault="00FA3E83" w:rsidP="00FA3E83">
      <w:pPr>
        <w:pStyle w:val="NormalGrande"/>
      </w:pPr>
      <w:r>
        <w:t>ranyery santos coutinho ra:01192</w:t>
      </w: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  <w:r>
        <w:t>PROJETO control block</w:t>
      </w:r>
      <w:r w:rsidRPr="00842336">
        <w:rPr>
          <w:rFonts w:cs="Arial"/>
          <w:color w:val="545454"/>
          <w:shd w:val="clear" w:color="auto" w:fill="FFFFFF"/>
        </w:rPr>
        <w:t xml:space="preserve"> </w:t>
      </w:r>
      <w:r>
        <w:rPr>
          <w:rFonts w:cs="Arial"/>
          <w:color w:val="545454"/>
          <w:shd w:val="clear" w:color="auto" w:fill="FFFFFF"/>
        </w:rPr>
        <w:t>®</w:t>
      </w:r>
    </w:p>
    <w:p w:rsidR="00FA3E83" w:rsidRPr="004C56C6" w:rsidRDefault="00FA3E83" w:rsidP="00FA3E83">
      <w:pPr>
        <w:pStyle w:val="NormalGrande"/>
      </w:pPr>
    </w:p>
    <w:p w:rsidR="00FA3E83" w:rsidRPr="000C0409" w:rsidRDefault="00FA3E83" w:rsidP="00FA3E83">
      <w:pPr>
        <w:pStyle w:val="Capa-Grauacadmico"/>
        <w:ind w:left="5711" w:hanging="1175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  <w:r>
        <w:t>SÃO PAULO</w:t>
      </w:r>
    </w:p>
    <w:p w:rsidR="00FA3E83" w:rsidRPr="00386AC5" w:rsidRDefault="00FA3E83" w:rsidP="00FA3E83">
      <w:pPr>
        <w:pStyle w:val="NormalGrande"/>
      </w:pPr>
      <w:r>
        <w:t>2019</w:t>
      </w:r>
    </w:p>
    <w:p w:rsidR="00FA3E83" w:rsidRDefault="00FA3E83" w:rsidP="00FA3E83">
      <w:pPr>
        <w:pStyle w:val="NormalGrande"/>
      </w:pPr>
    </w:p>
    <w:p w:rsidR="00FA3E83" w:rsidRPr="00842336" w:rsidRDefault="00FA3E83" w:rsidP="00FA3E83">
      <w:pPr>
        <w:pStyle w:val="NormalGrande"/>
        <w:rPr>
          <w:b w:val="0"/>
        </w:rPr>
      </w:pPr>
    </w:p>
    <w:p w:rsidR="0087605E" w:rsidRDefault="0087605E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Pr="00873CB1" w:rsidRDefault="00FA3E83" w:rsidP="00FA3E83">
      <w:pPr>
        <w:spacing w:after="200"/>
        <w:jc w:val="right"/>
        <w:rPr>
          <w:rFonts w:asciiTheme="majorHAnsi" w:hAnsiTheme="majorHAnsi" w:cstheme="majorHAnsi"/>
          <w:color w:val="auto"/>
          <w:sz w:val="32"/>
          <w:szCs w:val="24"/>
          <w:lang w:val="pt-BR"/>
        </w:rPr>
      </w:pPr>
      <w:r w:rsidRPr="00873CB1">
        <w:rPr>
          <w:rFonts w:asciiTheme="majorHAnsi" w:hAnsiTheme="majorHAnsi" w:cstheme="majorHAnsi"/>
          <w:color w:val="auto"/>
          <w:sz w:val="32"/>
          <w:szCs w:val="24"/>
          <w:lang w:val="pt-BR"/>
        </w:rPr>
        <w:t>1 SITE INSTITUCIONAL</w:t>
      </w:r>
    </w:p>
    <w:p w:rsidR="00FA3E83" w:rsidRPr="00FA3E83" w:rsidRDefault="00FA3E83" w:rsidP="00FA3E83">
      <w:pPr>
        <w:pStyle w:val="Heading1"/>
        <w:pageBreakBefore/>
        <w:numPr>
          <w:ilvl w:val="0"/>
          <w:numId w:val="1"/>
        </w:numPr>
        <w:spacing w:before="0" w:after="480" w:line="240" w:lineRule="auto"/>
        <w:jc w:val="both"/>
        <w:rPr>
          <w:rFonts w:ascii="Arial" w:eastAsia="Times New Roman" w:hAnsi="Arial" w:cs="Arial"/>
          <w:b w:val="0"/>
          <w:bCs/>
          <w:iCs/>
          <w:caps/>
          <w:color w:val="auto"/>
          <w:sz w:val="28"/>
          <w:szCs w:val="28"/>
        </w:rPr>
      </w:pPr>
      <w:r w:rsidRPr="00FA3E83">
        <w:rPr>
          <w:rFonts w:ascii="Arial" w:eastAsia="Times New Roman" w:hAnsi="Arial" w:cs="Arial"/>
          <w:bCs/>
          <w:iCs/>
          <w:caps/>
          <w:color w:val="auto"/>
          <w:sz w:val="28"/>
          <w:szCs w:val="28"/>
        </w:rPr>
        <w:lastRenderedPageBreak/>
        <w:t>site institucional</w:t>
      </w:r>
    </w:p>
    <w:p w:rsidR="00FA3E83" w:rsidRDefault="00FA3E83" w:rsidP="00FA3E83">
      <w:pPr>
        <w:pStyle w:val="Estilo2"/>
        <w:numPr>
          <w:ilvl w:val="1"/>
          <w:numId w:val="1"/>
        </w:numPr>
        <w:rPr>
          <w:sz w:val="28"/>
          <w:szCs w:val="28"/>
        </w:rPr>
      </w:pPr>
      <w:r w:rsidRPr="00FA3E83">
        <w:rPr>
          <w:color w:val="auto"/>
          <w:sz w:val="28"/>
          <w:szCs w:val="28"/>
        </w:rPr>
        <w:t>home</w:t>
      </w:r>
      <w:r w:rsidRPr="00FA3E83">
        <w:rPr>
          <w:sz w:val="28"/>
          <w:szCs w:val="28"/>
        </w:rPr>
        <w:t>:</w:t>
      </w:r>
    </w:p>
    <w:p w:rsidR="00FA3E83" w:rsidRDefault="00FA3E83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t>Primeiro o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>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rio deve acessar o site institucional que se encontra em </w:t>
      </w:r>
      <w:hyperlink r:id="rId10" w:history="1">
        <w:r w:rsidRPr="00873CB1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http://controlblock.azurewebsites.net</w:t>
        </w:r>
      </w:hyperlink>
      <w:r w:rsidR="0002536D">
        <w:rPr>
          <w:rFonts w:asciiTheme="majorHAnsi" w:hAnsiTheme="majorHAnsi" w:cstheme="majorHAnsi"/>
          <w:color w:val="auto"/>
          <w:sz w:val="24"/>
          <w:szCs w:val="24"/>
        </w:rPr>
        <w:t>,</w:t>
      </w: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 lá o usu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>á</w:t>
      </w:r>
      <w:bookmarkStart w:id="1" w:name="_GoBack"/>
      <w:bookmarkEnd w:id="1"/>
      <w:r w:rsidRPr="00873CB1">
        <w:rPr>
          <w:rFonts w:asciiTheme="majorHAnsi" w:hAnsiTheme="majorHAnsi" w:cstheme="majorHAnsi"/>
          <w:color w:val="auto"/>
          <w:sz w:val="24"/>
          <w:szCs w:val="24"/>
        </w:rPr>
        <w:t>rio tem acesso a todas as infor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>mações sobre a empresa e sobre o produto, e também onde podemos iniciar o passo a passo de como devera ser feita a instalação.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O usuario deve ir para a tela de cadastro localizada na home page</w:t>
      </w:r>
      <w:r w:rsidR="0002536D">
        <w:rPr>
          <w:rFonts w:asciiTheme="majorHAnsi" w:hAnsiTheme="majorHAnsi" w:cstheme="majorHAnsi"/>
          <w:color w:val="auto"/>
          <w:sz w:val="24"/>
          <w:szCs w:val="24"/>
        </w:rPr>
        <w:t xml:space="preserve">: </w:t>
      </w:r>
      <w:r>
        <w:rPr>
          <w:rFonts w:asciiTheme="majorHAnsi" w:hAnsiTheme="majorHAnsi" w:cstheme="majorHAnsi"/>
          <w:color w:val="auto"/>
          <w:sz w:val="24"/>
          <w:szCs w:val="24"/>
        </w:rPr>
        <w:t xml:space="preserve"> </w:t>
      </w:r>
    </w:p>
    <w:p w:rsidR="0002536D" w:rsidRDefault="0002536D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inline distT="0" distB="0" distL="0" distR="0" wp14:anchorId="01C6E35C" wp14:editId="06AF1DA9">
            <wp:extent cx="6371590" cy="31788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Pr="00873CB1" w:rsidRDefault="003A4544" w:rsidP="00873CB1">
      <w:pPr>
        <w:pStyle w:val="Contedo"/>
        <w:numPr>
          <w:ilvl w:val="1"/>
          <w:numId w:val="1"/>
        </w:numPr>
        <w:jc w:val="both"/>
        <w:rPr>
          <w:rFonts w:asciiTheme="majorHAnsi" w:hAnsiTheme="majorHAnsi" w:cstheme="majorHAnsi"/>
          <w:color w:val="auto"/>
          <w:szCs w:val="28"/>
        </w:rPr>
      </w:pPr>
      <w:r>
        <w:rPr>
          <w:rFonts w:asciiTheme="majorHAnsi" w:hAnsiTheme="majorHAnsi" w:cstheme="majorHAnsi"/>
          <w:color w:val="auto"/>
          <w:szCs w:val="28"/>
        </w:rPr>
        <w:t>C</w:t>
      </w:r>
      <w:r w:rsidR="00873CB1" w:rsidRPr="00873CB1">
        <w:rPr>
          <w:rFonts w:asciiTheme="majorHAnsi" w:hAnsiTheme="majorHAnsi" w:cstheme="majorHAnsi"/>
          <w:color w:val="auto"/>
          <w:szCs w:val="28"/>
        </w:rPr>
        <w:t xml:space="preserve">adastro 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Ao clicar no botão de cadastro será redirecionado para a tela de cadastro para informar todos os dados necessários.</w:t>
      </w:r>
    </w:p>
    <w:p w:rsidR="003A4544" w:rsidRDefault="003A4544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Pr="00873CB1" w:rsidRDefault="003A4544" w:rsidP="00873CB1">
      <w:r w:rsidRPr="003A4544">
        <w:drawing>
          <wp:inline distT="0" distB="0" distL="0" distR="0" wp14:anchorId="6B5F2ADB" wp14:editId="4EA142E9">
            <wp:extent cx="6371590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 w:val="0"/>
          <w:bCs/>
          <w:color w:val="auto"/>
        </w:rPr>
      </w:pPr>
      <w:r w:rsidRPr="00873CB1">
        <w:rPr>
          <w:rFonts w:asciiTheme="majorHAnsi" w:hAnsiTheme="majorHAnsi" w:cstheme="majorHAnsi"/>
          <w:b w:val="0"/>
          <w:bCs/>
          <w:color w:val="auto"/>
        </w:rPr>
        <w:t>Login</w:t>
      </w:r>
    </w:p>
    <w:p w:rsidR="00873CB1" w:rsidRDefault="00873CB1" w:rsidP="00873CB1">
      <w:pPr>
        <w:pStyle w:val="ListParagraph"/>
        <w:ind w:left="576"/>
        <w:rPr>
          <w:rFonts w:asciiTheme="majorHAnsi" w:hAnsiTheme="majorHAnsi" w:cstheme="majorHAnsi"/>
          <w:b w:val="0"/>
          <w:bCs/>
          <w:color w:val="auto"/>
        </w:rPr>
      </w:pPr>
      <w:r>
        <w:rPr>
          <w:rFonts w:asciiTheme="majorHAnsi" w:hAnsiTheme="majorHAnsi" w:cstheme="majorHAnsi"/>
          <w:b w:val="0"/>
          <w:bCs/>
          <w:color w:val="auto"/>
        </w:rPr>
        <w:t>Logo apos se cadastrar no sistema o usuario deve efetuar o login clicando no botão “login” e informando as informações cadastradas.</w:t>
      </w:r>
    </w:p>
    <w:p w:rsidR="00873CB1" w:rsidRPr="00873CB1" w:rsidRDefault="003A4544" w:rsidP="00873CB1">
      <w:pPr>
        <w:pStyle w:val="ListParagraph"/>
        <w:ind w:left="576"/>
        <w:rPr>
          <w:rFonts w:asciiTheme="majorHAnsi" w:hAnsiTheme="majorHAnsi" w:cstheme="majorHAnsi"/>
          <w:b w:val="0"/>
          <w:bCs/>
          <w:color w:val="auto"/>
        </w:rPr>
      </w:pPr>
      <w:r w:rsidRPr="003A4544">
        <w:rPr>
          <w:rFonts w:asciiTheme="majorHAnsi" w:hAnsiTheme="majorHAnsi" w:cstheme="majorHAnsi"/>
          <w:b w:val="0"/>
          <w:bCs/>
          <w:color w:val="auto"/>
        </w:rPr>
        <w:lastRenderedPageBreak/>
        <w:drawing>
          <wp:inline distT="0" distB="0" distL="0" distR="0" wp14:anchorId="53028567" wp14:editId="1B591257">
            <wp:extent cx="637159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Default="00873CB1" w:rsidP="00873CB1">
      <w:pPr>
        <w:pStyle w:val="Estilo1"/>
      </w:pPr>
    </w:p>
    <w:p w:rsidR="00873CB1" w:rsidRPr="00873CB1" w:rsidRDefault="00873CB1" w:rsidP="00873CB1">
      <w:pPr>
        <w:pStyle w:val="Estilo1"/>
      </w:pPr>
      <w:r w:rsidRPr="00873CB1">
        <w:t xml:space="preserve">2 </w:t>
      </w:r>
      <w:r>
        <w:t>SENSOR</w:t>
      </w:r>
    </w:p>
    <w:p w:rsidR="00873CB1" w:rsidRDefault="00873CB1" w:rsidP="00873CB1">
      <w:pPr>
        <w:pStyle w:val="Estilo1"/>
        <w:numPr>
          <w:ilvl w:val="1"/>
          <w:numId w:val="2"/>
        </w:numPr>
        <w:jc w:val="left"/>
        <w:rPr>
          <w:b w:val="0"/>
          <w:bCs/>
          <w:sz w:val="28"/>
          <w:szCs w:val="28"/>
        </w:rPr>
      </w:pPr>
      <w:r w:rsidRPr="00873CB1">
        <w:rPr>
          <w:b w:val="0"/>
          <w:bCs/>
          <w:sz w:val="28"/>
          <w:szCs w:val="28"/>
        </w:rPr>
        <w:lastRenderedPageBreak/>
        <w:t>Sensor</w:t>
      </w:r>
    </w:p>
    <w:p w:rsidR="00873CB1" w:rsidRPr="00873CB1" w:rsidRDefault="00873CB1" w:rsidP="00873CB1">
      <w:pPr>
        <w:keepNext/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 xml:space="preserve">2.2 </w:t>
      </w:r>
      <w:r w:rsidRPr="00873CB1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política</w:t>
      </w:r>
    </w:p>
    <w:p w:rsidR="00873CB1" w:rsidRPr="00873CB1" w:rsidRDefault="00873CB1" w:rsidP="00873CB1">
      <w:pPr>
        <w:keepNext/>
        <w:keepLines/>
        <w:spacing w:before="240" w:line="259" w:lineRule="auto"/>
        <w:jc w:val="both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Após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 cadastrar em nosso sistema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você receberá um e-mail contendo um boleto e um contrato para aquisição de nossos serviços. Após preenchimento desse contrato e pagamento do boleto, o sensor será enviado a você em um prazo estimado de no máximo 5 dias úteis.</w:t>
      </w:r>
    </w:p>
    <w:p w:rsidR="00873CB1" w:rsidRPr="00A50FFB" w:rsidRDefault="00873CB1" w:rsidP="00A50FFB">
      <w:pPr>
        <w:pStyle w:val="ListParagraph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CONTEÚDO</w:t>
      </w:r>
    </w:p>
    <w:p w:rsidR="00873CB1" w:rsidRDefault="00873CB1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Será enviada a você uma caixa contendo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2 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placa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Arduino UNO integrada com 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os 2 sensores</w:t>
      </w:r>
      <w:r w:rsidR="0002536D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TRCT5000 (Optico Reflexivo)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e 2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cabos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USB para conexão em célula de energia.</w:t>
      </w:r>
    </w:p>
    <w:p w:rsidR="00A50FFB" w:rsidRPr="00A50FFB" w:rsidRDefault="00A50FFB" w:rsidP="00A50FFB">
      <w:pPr>
        <w:pStyle w:val="ListParagraph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INSTALAÇÃO</w:t>
      </w:r>
    </w:p>
    <w:p w:rsidR="0002536D" w:rsidRPr="00A50FFB" w:rsidRDefault="00A50FFB" w:rsidP="0002536D">
      <w:pPr>
        <w:keepNext/>
        <w:keepLines/>
        <w:spacing w:before="240" w:line="259" w:lineRule="auto"/>
        <w:ind w:firstLine="708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1: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Retirar o sensor da caixa (sensor já vem montado)</w:t>
      </w:r>
    </w:p>
    <w:p w:rsidR="00A50FFB" w:rsidRPr="00A50FFB" w:rsidRDefault="00A50FFB" w:rsidP="00A50FFB">
      <w:pPr>
        <w:spacing w:after="160" w:line="259" w:lineRule="auto"/>
        <w:ind w:firstLine="708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2: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Conectar o sensor, através do cabo USB contido no pacote, em uma célula de energia para funcionamento correto do aparelho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ab/>
        <w:t>Passo 3:</w:t>
      </w:r>
    </w:p>
    <w:p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Instalar o sensor n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 corredor de filas de sua loja.</w:t>
      </w:r>
    </w:p>
    <w:p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Ilustração: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/>
        </w:rPr>
        <w:drawing>
          <wp:inline distT="0" distB="0" distL="0" distR="0" wp14:anchorId="2DE1C06B" wp14:editId="02D4B76E">
            <wp:extent cx="5448300" cy="325214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32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FB" w:rsidRDefault="00A50FFB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A50FFB" w:rsidRPr="00873CB1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  <w:r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 xml:space="preserve">3 </w:t>
      </w:r>
      <w:r w:rsidRPr="0065321C"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>MONITORAMENTO</w:t>
      </w:r>
    </w:p>
    <w:p w:rsidR="00873CB1" w:rsidRPr="00873CB1" w:rsidRDefault="00873CB1" w:rsidP="00873CB1">
      <w:pPr>
        <w:pStyle w:val="Estilo1"/>
        <w:spacing w:before="0"/>
        <w:jc w:val="left"/>
        <w:rPr>
          <w:b w:val="0"/>
          <w:bCs/>
          <w:sz w:val="28"/>
          <w:szCs w:val="28"/>
        </w:rPr>
      </w:pPr>
    </w:p>
    <w:p w:rsidR="00873CB1" w:rsidRDefault="0065321C" w:rsidP="00FA3E83">
      <w:pPr>
        <w:pStyle w:val="Estilo1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lastRenderedPageBreak/>
        <w:t xml:space="preserve">3.1 Monitoramento </w:t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O monitoramento é feito através de nossa dashboard, para isso você precisará entrar em nosso site </w:t>
      </w:r>
      <w:hyperlink r:id="rId15" w:history="1"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https://controlblock.azurewebsites.net/login.html</w:t>
        </w:r>
      </w:hyperlink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 e efetuar login com seus dados cadastrados no passo 1.2.</w:t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873CB1">
        <w:rPr>
          <w:rFonts w:cstheme="majorHAnsi"/>
          <w:b w:val="0"/>
          <w:bCs/>
          <w:noProof/>
          <w:color w:val="auto"/>
        </w:rPr>
        <w:drawing>
          <wp:inline distT="0" distB="0" distL="0" distR="0" wp14:anchorId="3051282C" wp14:editId="347EF6C1">
            <wp:extent cx="4995081" cy="3265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90" cy="3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Feito o login você será redirecionado para a página inicial onde os 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mostrara toda atividade dos </w:t>
      </w: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sensores que você já possui.</w:t>
      </w:r>
    </w:p>
    <w:p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Na página inicial você tem acesso ao monitoramento em tempo real da atividade da sua loja</w:t>
      </w:r>
    </w:p>
    <w:p w:rsidR="0065321C" w:rsidRP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noProof/>
          <w:color w:val="auto"/>
          <w:sz w:val="24"/>
          <w:szCs w:val="24"/>
          <w:lang w:val="pt-BR"/>
        </w:rPr>
        <w:drawing>
          <wp:inline distT="0" distB="0" distL="0" distR="0" wp14:anchorId="35050C28" wp14:editId="62ADF496">
            <wp:extent cx="6371590" cy="3058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lastRenderedPageBreak/>
        <w:t xml:space="preserve">Através de gráficos gerados apartir dos sensores instalados. </w:t>
      </w:r>
    </w:p>
    <w:p w:rsid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Clicando em gráficos vai aparecer a opção de visualizar todos os dados gerados em uma semana </w:t>
      </w:r>
    </w:p>
    <w:p w:rsidR="003A4544" w:rsidRDefault="003A4544" w:rsidP="003A4544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3A4544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drawing>
          <wp:inline distT="0" distB="0" distL="0" distR="0" wp14:anchorId="4E6AC71A" wp14:editId="594D2DA0">
            <wp:extent cx="6748461" cy="3286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1784" cy="32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F9" w:rsidRDefault="005C1DF9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Todos os alertas do seu sistema serão exibidos na página </w:t>
      </w:r>
    </w:p>
    <w:p w:rsidR="005C1DF9" w:rsidRDefault="005C1DF9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**********************colocar imagem********************</w:t>
      </w:r>
    </w:p>
    <w:p w:rsidR="0065321C" w:rsidRPr="0065321C" w:rsidRDefault="0065321C" w:rsidP="0065321C">
      <w:pPr>
        <w:pStyle w:val="Heading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</w:p>
    <w:p w:rsidR="0065321C" w:rsidRPr="0065321C" w:rsidRDefault="0065321C" w:rsidP="0065321C">
      <w:pPr>
        <w:pStyle w:val="Estilo1"/>
        <w:spacing w:before="0"/>
        <w:jc w:val="both"/>
        <w:rPr>
          <w:b w:val="0"/>
          <w:bCs/>
          <w:sz w:val="24"/>
          <w:szCs w:val="24"/>
        </w:rPr>
      </w:pPr>
    </w:p>
    <w:p w:rsidR="00873CB1" w:rsidRPr="00873CB1" w:rsidRDefault="00873CB1" w:rsidP="007D244C">
      <w:pPr>
        <w:pStyle w:val="Estilo1"/>
        <w:rPr>
          <w:b w:val="0"/>
          <w:bCs/>
          <w:sz w:val="28"/>
          <w:szCs w:val="28"/>
        </w:rPr>
      </w:pPr>
    </w:p>
    <w:p w:rsidR="00FA3E83" w:rsidRDefault="00FA3E83" w:rsidP="00FA3E83">
      <w:pPr>
        <w:pStyle w:val="Estilo1"/>
      </w:pPr>
    </w:p>
    <w:p w:rsidR="00FA3E83" w:rsidRPr="004F0028" w:rsidRDefault="00FA3E83" w:rsidP="00FA3E83">
      <w:pPr>
        <w:pStyle w:val="Estilo1"/>
      </w:pPr>
    </w:p>
    <w:sectPr w:rsidR="00FA3E83" w:rsidRPr="004F0028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7D85" w:rsidRDefault="00A17D85">
      <w:r>
        <w:separator/>
      </w:r>
    </w:p>
    <w:p w:rsidR="00A17D85" w:rsidRDefault="00A17D85"/>
  </w:endnote>
  <w:endnote w:type="continuationSeparator" w:id="0">
    <w:p w:rsidR="00A17D85" w:rsidRDefault="00A17D85">
      <w:r>
        <w:continuationSeparator/>
      </w:r>
    </w:p>
    <w:p w:rsidR="00A17D85" w:rsidRDefault="00A17D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4F0028" w:rsidRDefault="00DF027C">
        <w:pPr>
          <w:pStyle w:val="Footer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:rsidR="00DF027C" w:rsidRPr="004F0028" w:rsidRDefault="00DF027C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7D85" w:rsidRDefault="00A17D85">
      <w:r>
        <w:separator/>
      </w:r>
    </w:p>
    <w:p w:rsidR="00A17D85" w:rsidRDefault="00A17D85"/>
  </w:footnote>
  <w:footnote w:type="continuationSeparator" w:id="0">
    <w:p w:rsidR="00A17D85" w:rsidRDefault="00A17D85">
      <w:r>
        <w:continuationSeparator/>
      </w:r>
    </w:p>
    <w:p w:rsidR="00A17D85" w:rsidRDefault="00A17D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76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776"/>
    </w:tblGrid>
    <w:tr w:rsidR="00D077E9" w:rsidRPr="004F0028" w:rsidTr="009B1A48">
      <w:trPr>
        <w:trHeight w:val="1376"/>
      </w:trPr>
      <w:tc>
        <w:tcPr>
          <w:tcW w:w="9776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4F0028" w:rsidRDefault="009B1A48">
          <w:pPr>
            <w:pStyle w:val="Header"/>
            <w:rPr>
              <w:lang w:val="pt-BR"/>
            </w:rPr>
          </w:pPr>
          <w:r>
            <w:rPr>
              <w:noProof/>
              <w:lang w:val="pt-B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-62230</wp:posOffset>
                </wp:positionH>
                <wp:positionV relativeFrom="page">
                  <wp:posOffset>287968</wp:posOffset>
                </wp:positionV>
                <wp:extent cx="1612265" cy="600075"/>
                <wp:effectExtent l="0" t="0" r="6985" b="9525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bandtec_ds_azu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26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D077E9" w:rsidRPr="004F0028" w:rsidRDefault="009B1A48" w:rsidP="00D077E9">
    <w:pPr>
      <w:pStyle w:val="Header"/>
      <w:rPr>
        <w:lang w:val="pt-BR"/>
      </w:rPr>
    </w:pPr>
    <w:r>
      <w:rPr>
        <w:noProof/>
        <w:lang w:val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4172683</wp:posOffset>
          </wp:positionH>
          <wp:positionV relativeFrom="paragraph">
            <wp:posOffset>-2042956</wp:posOffset>
          </wp:positionV>
          <wp:extent cx="3380975" cy="3316406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favico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272" cy="33235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4D8"/>
    <w:multiLevelType w:val="multilevel"/>
    <w:tmpl w:val="110EBF8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494A6A"/>
    <w:multiLevelType w:val="multilevel"/>
    <w:tmpl w:val="551221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30E16DE"/>
    <w:multiLevelType w:val="multilevel"/>
    <w:tmpl w:val="E2149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20"/>
    <w:rsid w:val="0002482E"/>
    <w:rsid w:val="0002536D"/>
    <w:rsid w:val="00050324"/>
    <w:rsid w:val="000A0150"/>
    <w:rsid w:val="000E63C9"/>
    <w:rsid w:val="00130E9D"/>
    <w:rsid w:val="00150A6D"/>
    <w:rsid w:val="00185B35"/>
    <w:rsid w:val="001A204F"/>
    <w:rsid w:val="001F2BC8"/>
    <w:rsid w:val="001F5F6B"/>
    <w:rsid w:val="00243EBC"/>
    <w:rsid w:val="00246A35"/>
    <w:rsid w:val="00284348"/>
    <w:rsid w:val="002F51F5"/>
    <w:rsid w:val="00312137"/>
    <w:rsid w:val="00323ABD"/>
    <w:rsid w:val="00330359"/>
    <w:rsid w:val="0033762F"/>
    <w:rsid w:val="00360494"/>
    <w:rsid w:val="00366C7E"/>
    <w:rsid w:val="00384EA3"/>
    <w:rsid w:val="003A39A1"/>
    <w:rsid w:val="003A4544"/>
    <w:rsid w:val="003C2191"/>
    <w:rsid w:val="003D3863"/>
    <w:rsid w:val="004110DE"/>
    <w:rsid w:val="0044085A"/>
    <w:rsid w:val="004B21A5"/>
    <w:rsid w:val="004F0028"/>
    <w:rsid w:val="005037F0"/>
    <w:rsid w:val="00516A86"/>
    <w:rsid w:val="005275F6"/>
    <w:rsid w:val="00572102"/>
    <w:rsid w:val="005C1DF9"/>
    <w:rsid w:val="005C6745"/>
    <w:rsid w:val="005F1BB0"/>
    <w:rsid w:val="0065321C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D244C"/>
    <w:rsid w:val="00862FE4"/>
    <w:rsid w:val="0086389A"/>
    <w:rsid w:val="00873CB1"/>
    <w:rsid w:val="0087605E"/>
    <w:rsid w:val="008B1FEE"/>
    <w:rsid w:val="00903C32"/>
    <w:rsid w:val="00911620"/>
    <w:rsid w:val="00916B16"/>
    <w:rsid w:val="009173B9"/>
    <w:rsid w:val="0093335D"/>
    <w:rsid w:val="0093613E"/>
    <w:rsid w:val="00943026"/>
    <w:rsid w:val="00960CD7"/>
    <w:rsid w:val="00966B81"/>
    <w:rsid w:val="009B1A48"/>
    <w:rsid w:val="009C7720"/>
    <w:rsid w:val="00A17D85"/>
    <w:rsid w:val="00A23AFA"/>
    <w:rsid w:val="00A31B3E"/>
    <w:rsid w:val="00A50FFB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A3E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81F2A7"/>
  <w15:docId w15:val="{3CCD946E-EDB7-4B29-B501-1C36C116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DefaultParagraphFont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DefaultParagraphFont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91162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620"/>
    <w:rPr>
      <w:color w:val="605E5C"/>
      <w:shd w:val="clear" w:color="auto" w:fill="E1DFDD"/>
    </w:rPr>
  </w:style>
  <w:style w:type="paragraph" w:customStyle="1" w:styleId="NormalGrande">
    <w:name w:val="Normal Grande"/>
    <w:basedOn w:val="Normal"/>
    <w:rsid w:val="00FA3E83"/>
    <w:pPr>
      <w:tabs>
        <w:tab w:val="left" w:pos="851"/>
      </w:tabs>
      <w:spacing w:line="360" w:lineRule="auto"/>
      <w:jc w:val="center"/>
    </w:pPr>
    <w:rPr>
      <w:rFonts w:ascii="Arial" w:eastAsia="Times New Roman" w:hAnsi="Arial" w:cs="Times New Roman"/>
      <w:caps/>
      <w:color w:val="auto"/>
      <w:sz w:val="24"/>
      <w:szCs w:val="24"/>
      <w:lang w:val="pt-BR"/>
    </w:rPr>
  </w:style>
  <w:style w:type="paragraph" w:customStyle="1" w:styleId="Capa-Grauacadmico">
    <w:name w:val="Capa - Grau acadêmico"/>
    <w:basedOn w:val="Normal"/>
    <w:link w:val="Capa-GrauacadmicoCharChar"/>
    <w:rsid w:val="00FA3E83"/>
    <w:pPr>
      <w:tabs>
        <w:tab w:val="left" w:pos="851"/>
      </w:tabs>
      <w:spacing w:line="240" w:lineRule="auto"/>
      <w:ind w:left="4536"/>
      <w:jc w:val="both"/>
    </w:pPr>
    <w:rPr>
      <w:rFonts w:ascii="Arial" w:eastAsia="Times New Roman" w:hAnsi="Arial" w:cs="Times New Roman"/>
      <w:color w:val="auto"/>
      <w:sz w:val="20"/>
      <w:szCs w:val="24"/>
      <w:lang w:val="pt-BR"/>
    </w:rPr>
  </w:style>
  <w:style w:type="character" w:customStyle="1" w:styleId="Capa-GrauacadmicoCharChar">
    <w:name w:val="Capa - Grau acadêmico Char Char"/>
    <w:basedOn w:val="DefaultParagraphFont"/>
    <w:link w:val="Capa-Grauacadmico"/>
    <w:locked/>
    <w:rsid w:val="00FA3E83"/>
    <w:rPr>
      <w:rFonts w:ascii="Arial" w:eastAsia="Times New Roman" w:hAnsi="Arial" w:cs="Times New Roman"/>
      <w:b/>
      <w:sz w:val="20"/>
      <w:lang w:val="pt-BR"/>
    </w:rPr>
  </w:style>
  <w:style w:type="paragraph" w:customStyle="1" w:styleId="Estilo1">
    <w:name w:val="Estilo1"/>
    <w:basedOn w:val="Normal"/>
    <w:link w:val="Estilo1Char"/>
    <w:qFormat/>
    <w:rsid w:val="00FA3E83"/>
    <w:pPr>
      <w:tabs>
        <w:tab w:val="left" w:pos="851"/>
      </w:tabs>
      <w:spacing w:before="12000" w:line="360" w:lineRule="auto"/>
      <w:ind w:right="567"/>
      <w:jc w:val="right"/>
    </w:pPr>
    <w:rPr>
      <w:rFonts w:ascii="Arial" w:eastAsia="Times New Roman" w:hAnsi="Arial" w:cs="Arial"/>
      <w:color w:val="auto"/>
      <w:sz w:val="32"/>
      <w:szCs w:val="32"/>
      <w:lang w:val="pt-BR"/>
    </w:rPr>
  </w:style>
  <w:style w:type="character" w:customStyle="1" w:styleId="Estilo1Char">
    <w:name w:val="Estilo1 Char"/>
    <w:basedOn w:val="DefaultParagraphFont"/>
    <w:link w:val="Estilo1"/>
    <w:rsid w:val="00FA3E83"/>
    <w:rPr>
      <w:rFonts w:ascii="Arial" w:eastAsia="Times New Roman" w:hAnsi="Arial" w:cs="Arial"/>
      <w:b/>
      <w:sz w:val="32"/>
      <w:szCs w:val="32"/>
      <w:lang w:val="pt-BR"/>
    </w:rPr>
  </w:style>
  <w:style w:type="paragraph" w:customStyle="1" w:styleId="Estilo2">
    <w:name w:val="Estilo2"/>
    <w:basedOn w:val="Heading2"/>
    <w:link w:val="Estilo2Char"/>
    <w:qFormat/>
    <w:rsid w:val="00FA3E83"/>
    <w:pPr>
      <w:numPr>
        <w:ilvl w:val="1"/>
      </w:numPr>
      <w:spacing w:before="480" w:after="360"/>
      <w:ind w:left="576" w:hanging="576"/>
      <w:jc w:val="both"/>
    </w:pPr>
    <w:rPr>
      <w:rFonts w:ascii="Arial" w:eastAsia="Times New Roman" w:hAnsi="Arial" w:cs="Arial"/>
      <w:b/>
      <w:bCs/>
      <w:iCs/>
      <w:caps/>
      <w:lang w:val="pt-BR"/>
    </w:rPr>
  </w:style>
  <w:style w:type="character" w:customStyle="1" w:styleId="Estilo2Char">
    <w:name w:val="Estilo2 Char"/>
    <w:basedOn w:val="Heading2Char"/>
    <w:link w:val="Estilo2"/>
    <w:rsid w:val="00FA3E83"/>
    <w:rPr>
      <w:rFonts w:ascii="Arial" w:eastAsia="Times New Roman" w:hAnsi="Arial" w:cs="Arial"/>
      <w:b/>
      <w:bCs/>
      <w:iCs/>
      <w:caps/>
      <w:color w:val="082A75" w:themeColor="text2"/>
      <w:sz w:val="36"/>
      <w:szCs w:val="26"/>
      <w:lang w:val="pt-BR"/>
    </w:rPr>
  </w:style>
  <w:style w:type="paragraph" w:styleId="ListParagraph">
    <w:name w:val="List Paragraph"/>
    <w:basedOn w:val="Normal"/>
    <w:uiPriority w:val="34"/>
    <w:unhideWhenUsed/>
    <w:qFormat/>
    <w:rsid w:val="0087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controlblock.azurewebsites.net/login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controlblock.azurewebsites.net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161F303F5E4165B2E156F2E1E3DA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87C5CD-A9C8-4314-AE94-F8329E4B7D77}"/>
      </w:docPartPr>
      <w:docPartBody>
        <w:p w:rsidR="004D3FC4" w:rsidRDefault="00A54AE0">
          <w:pPr>
            <w:pStyle w:val="F1161F303F5E4165B2E156F2E1E3DA0F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AEDC00A6FE154B82AC92D0EA1D1866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F267F7-1EE2-4B09-BFE9-EFCAF8BAEA3F}"/>
      </w:docPartPr>
      <w:docPartBody>
        <w:p w:rsidR="004D3FC4" w:rsidRDefault="00A54AE0">
          <w:pPr>
            <w:pStyle w:val="AEDC00A6FE154B82AC92D0EA1D186695"/>
          </w:pPr>
          <w:r w:rsidRPr="004F0028">
            <w:rPr>
              <w:lang w:bidi="pt-BR"/>
            </w:rPr>
            <w:t>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7"/>
    <w:rsid w:val="004D3FC4"/>
    <w:rsid w:val="008030CC"/>
    <w:rsid w:val="00A54AE0"/>
    <w:rsid w:val="00B6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B4656EA82EAE49E0BB8B011B0FAF5DA0">
    <w:name w:val="B4656EA82EAE49E0BB8B011B0FAF5DA0"/>
  </w:style>
  <w:style w:type="paragraph" w:customStyle="1" w:styleId="F1161F303F5E4165B2E156F2E1E3DA0F">
    <w:name w:val="F1161F303F5E4165B2E156F2E1E3DA0F"/>
  </w:style>
  <w:style w:type="paragraph" w:customStyle="1" w:styleId="AEDC00A6FE154B82AC92D0EA1D186695">
    <w:name w:val="AEDC00A6FE154B82AC92D0EA1D186695"/>
  </w:style>
  <w:style w:type="paragraph" w:customStyle="1" w:styleId="8A48690AC6B843DEA3FA06CCFA4B413C">
    <w:name w:val="8A48690AC6B843DEA3FA06CCFA4B413C"/>
  </w:style>
  <w:style w:type="paragraph" w:customStyle="1" w:styleId="5BC4BF4983C44B02B970F8EA83CA5141">
    <w:name w:val="5BC4BF4983C44B02B970F8EA83CA5141"/>
  </w:style>
  <w:style w:type="paragraph" w:customStyle="1" w:styleId="BC19706227BD4D449A9857A87AE3ED2A">
    <w:name w:val="BC19706227BD4D449A9857A87AE3ED2A"/>
  </w:style>
  <w:style w:type="paragraph" w:customStyle="1" w:styleId="6B0E54AE77CE484CB237944422B80609">
    <w:name w:val="6B0E54AE77CE484CB237944422B80609"/>
  </w:style>
  <w:style w:type="paragraph" w:customStyle="1" w:styleId="C241958803A74961A0B2DF5688DA16D4">
    <w:name w:val="C241958803A74961A0B2DF5688DA16D4"/>
  </w:style>
  <w:style w:type="paragraph" w:customStyle="1" w:styleId="BCFA4136056F4084B9D53818CA3F4CFD">
    <w:name w:val="BCFA4136056F4084B9D53818CA3F4CFD"/>
    <w:rsid w:val="00B66E57"/>
  </w:style>
  <w:style w:type="paragraph" w:customStyle="1" w:styleId="62CB1BF62441490EB0987BB3EAB862D5">
    <w:name w:val="62CB1BF62441490EB0987BB3EAB862D5"/>
    <w:rsid w:val="00B66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Bruna Garcia Delfino
Kivia Moreira Araújo
Lucas Vinicius Alexandre Torres
Ranyery Santos Coutinho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E84CF1-7848-45C5-A7B3-C2EB214D9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79</TotalTime>
  <Pages>13</Pages>
  <Words>424</Words>
  <Characters>2290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bunag</dc:creator>
  <cp:keywords/>
  <cp:lastModifiedBy>Família Silva</cp:lastModifiedBy>
  <cp:revision>4</cp:revision>
  <cp:lastPrinted>2006-08-01T17:47:00Z</cp:lastPrinted>
  <dcterms:created xsi:type="dcterms:W3CDTF">2019-11-20T18:44:00Z</dcterms:created>
  <dcterms:modified xsi:type="dcterms:W3CDTF">2019-11-24T23:20:00Z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