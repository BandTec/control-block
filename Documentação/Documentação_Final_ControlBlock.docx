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6931C5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41DA9A01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7A52E191" w14:textId="76D1B82E" w:rsidR="005263BC" w:rsidRPr="009B4A09" w:rsidRDefault="005263BC" w:rsidP="00087537">
      <w:pPr>
        <w:spacing w:after="100"/>
        <w:rPr>
          <w:rFonts w:cs="Arial"/>
          <w:bCs/>
          <w:u w:val="single"/>
          <w:lang w:val="pt"/>
        </w:rPr>
      </w:pPr>
      <w:r>
        <w:rPr>
          <w:rFonts w:eastAsia="Arial" w:cs="Arial"/>
        </w:rPr>
        <w:t>O presente trabalho pode ser justificado pela importância do monitoramento em tempo real para o usuário em lojas de varejo, para otimização do serviço e evitar a perda de futuros clientes em suas lojas, e perda de faturamento.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2D0B5FD2" w14:textId="06E259F5" w:rsidR="003F4E12" w:rsidRDefault="003F4E12" w:rsidP="003F4E12"/>
    <w:p w14:paraId="34A1D044" w14:textId="462BD828" w:rsidR="00087537" w:rsidRDefault="00D345B4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D345B4">
        <w:rPr>
          <w:noProof/>
          <w:lang w:eastAsia="pt-BR"/>
        </w:rPr>
        <w:drawing>
          <wp:inline distT="0" distB="0" distL="0" distR="0" wp14:anchorId="1B104D87" wp14:editId="7C9E20A0">
            <wp:extent cx="5267325" cy="3773170"/>
            <wp:effectExtent l="0" t="0" r="9525" b="0"/>
            <wp:docPr id="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76" cy="37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</w:t>
      </w:r>
      <w:proofErr w:type="spellStart"/>
      <w:r w:rsidR="00AC008E">
        <w:t>Scrum</w:t>
      </w:r>
      <w:proofErr w:type="spellEnd"/>
      <w:r w:rsidR="00AC008E">
        <w:t xml:space="preserve">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r>
        <w:t>ultima</w:t>
      </w:r>
      <w:proofErr w:type="spell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3F49A0E3" w:rsidR="00370E34" w:rsidRDefault="00EB4A20" w:rsidP="00EB4A20">
      <w:r w:rsidRPr="004B1208">
        <w:tab/>
      </w:r>
      <w:r w:rsidR="001A3D35">
        <w:rPr>
          <w:noProof/>
          <w:lang w:eastAsia="pt-BR"/>
        </w:rPr>
        <w:drawing>
          <wp:inline distT="0" distB="0" distL="0" distR="0" wp14:anchorId="06ADFEFB" wp14:editId="1219E0B4">
            <wp:extent cx="5760720" cy="19202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8A88794" w:rsidR="00EB4A20" w:rsidRDefault="00EB4A20" w:rsidP="00EB4A20">
      <w:r w:rsidRPr="004B1208">
        <w:tab/>
      </w:r>
      <w:r w:rsidR="00727BF7" w:rsidRPr="00727BF7">
        <w:rPr>
          <w:noProof/>
          <w:lang w:eastAsia="pt-BR"/>
        </w:rPr>
        <w:drawing>
          <wp:inline distT="0" distB="0" distL="0" distR="0" wp14:anchorId="746635E5" wp14:editId="62C2D1AC">
            <wp:extent cx="5953817" cy="2819400"/>
            <wp:effectExtent l="0" t="0" r="8890" b="0"/>
            <wp:docPr id="6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D95FB6F2-D3CE-4B59-BD54-B644B1C42A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D95FB6F2-D3CE-4B59-BD54-B644B1C42A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99" t="1114" r="667" b="841"/>
                    <a:stretch/>
                  </pic:blipFill>
                  <pic:spPr>
                    <a:xfrm>
                      <a:off x="0" y="0"/>
                      <a:ext cx="5957727" cy="28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13B33BE6" w:rsidR="000C7251" w:rsidRDefault="000C7251" w:rsidP="000C7251">
      <w:r w:rsidRPr="004B1208">
        <w:tab/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6931C5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lastRenderedPageBreak/>
        <w:t>Solução Técnica - Aplicação</w:t>
      </w:r>
      <w:bookmarkEnd w:id="18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9" w:name="_Toc512519602"/>
      <w:r w:rsidRPr="00192CAB">
        <w:rPr>
          <w:b/>
        </w:rPr>
        <w:lastRenderedPageBreak/>
        <w:t>Banco de Dados</w:t>
      </w:r>
      <w:bookmarkEnd w:id="19"/>
      <w:r w:rsidRPr="00192CAB">
        <w:rPr>
          <w:b/>
        </w:rPr>
        <w:t xml:space="preserve"> </w:t>
      </w:r>
    </w:p>
    <w:p w14:paraId="22D6D02A" w14:textId="082068C8" w:rsidR="00A66A93" w:rsidRDefault="008E5FAA" w:rsidP="00A66A93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DB3CFF8" wp14:editId="395094A0">
            <wp:simplePos x="0" y="0"/>
            <wp:positionH relativeFrom="margin">
              <wp:align>left</wp:align>
            </wp:positionH>
            <wp:positionV relativeFrom="paragraph">
              <wp:posOffset>3649980</wp:posOffset>
            </wp:positionV>
            <wp:extent cx="5324475" cy="346710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A93" w:rsidRPr="004B1208">
        <w:tab/>
      </w:r>
      <w:r>
        <w:rPr>
          <w:noProof/>
          <w:lang w:eastAsia="pt-BR"/>
        </w:rPr>
        <w:drawing>
          <wp:inline distT="0" distB="0" distL="0" distR="0" wp14:anchorId="48D7A656" wp14:editId="7E27A596">
            <wp:extent cx="5760720" cy="32981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778017DD" w:rsidR="0050323E" w:rsidRDefault="0050323E" w:rsidP="00A66A93"/>
    <w:p w14:paraId="1693D672" w14:textId="57679DED" w:rsidR="0050323E" w:rsidRDefault="008E5FAA" w:rsidP="00A66A93"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49DB85AB" wp14:editId="670E75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3350" cy="48006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FCB1A7" w14:textId="63EEE764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A4F904D" w:rsidR="00E04392" w:rsidRDefault="00E04392" w:rsidP="00E04392"/>
    <w:p w14:paraId="04F22B89" w14:textId="03607218" w:rsidR="00E04392" w:rsidRPr="00192CAB" w:rsidRDefault="00E04392" w:rsidP="00E04392">
      <w:pPr>
        <w:pStyle w:val="Ttulo2"/>
        <w:rPr>
          <w:b/>
        </w:rPr>
      </w:pPr>
      <w:bookmarkStart w:id="20" w:name="_Toc512519603"/>
      <w:r w:rsidRPr="00192CAB">
        <w:rPr>
          <w:b/>
        </w:rPr>
        <w:t>Protótipo das telas, lógica e usabilidade</w:t>
      </w:r>
      <w:bookmarkEnd w:id="20"/>
      <w:r w:rsidRPr="00192CAB">
        <w:rPr>
          <w:b/>
        </w:rPr>
        <w:t xml:space="preserve"> </w:t>
      </w:r>
    </w:p>
    <w:p w14:paraId="597CE3C3" w14:textId="0DDD298E" w:rsidR="00E04392" w:rsidRDefault="00460580" w:rsidP="00E04392">
      <w:r w:rsidRPr="00CE1CBB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9A893AE" wp14:editId="789652D0">
            <wp:simplePos x="0" y="0"/>
            <wp:positionH relativeFrom="page">
              <wp:posOffset>1047115</wp:posOffset>
            </wp:positionH>
            <wp:positionV relativeFrom="margin">
              <wp:posOffset>6720840</wp:posOffset>
            </wp:positionV>
            <wp:extent cx="5095875" cy="2151380"/>
            <wp:effectExtent l="0" t="0" r="9525" b="127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  <w:r w:rsidR="00CE1CBB">
        <w:t xml:space="preserve">A home </w:t>
      </w:r>
      <w:proofErr w:type="spellStart"/>
      <w:r w:rsidR="00CE1CBB">
        <w:t>page</w:t>
      </w:r>
      <w:proofErr w:type="spellEnd"/>
      <w:r w:rsidR="00CE1CBB">
        <w:t xml:space="preserve"> do usuário é aonde se encontra todas as informações sobre o produto e a empresa </w:t>
      </w:r>
      <w:proofErr w:type="spellStart"/>
      <w:r w:rsidR="00CE1CBB">
        <w:t>Control</w:t>
      </w:r>
      <w:proofErr w:type="spellEnd"/>
      <w:r w:rsidR="00CE1CBB">
        <w:t xml:space="preserve"> </w:t>
      </w:r>
      <w:proofErr w:type="spellStart"/>
      <w:r w:rsidR="00CE1CBB">
        <w:t>Block</w:t>
      </w:r>
      <w:proofErr w:type="spellEnd"/>
      <w:r w:rsidR="00CE1CBB">
        <w:t>.</w:t>
      </w:r>
    </w:p>
    <w:p w14:paraId="2F4FDE3F" w14:textId="218D6ED1" w:rsidR="00CE1CBB" w:rsidRDefault="00CE1CBB" w:rsidP="00E04392"/>
    <w:p w14:paraId="7E1E3528" w14:textId="5697852E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4413223E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3FF7000D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noProof/>
          <w:color w:val="000000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69199FBF" w:rsidR="005255A8" w:rsidRDefault="005255A8" w:rsidP="00E04392"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1712479E" w14:textId="7B48EA06" w:rsidR="004E4970" w:rsidRDefault="004E4970" w:rsidP="00E04392">
      <w:r>
        <w:rPr>
          <w:noProof/>
          <w:lang w:eastAsia="pt-BR"/>
        </w:rPr>
        <w:lastRenderedPageBreak/>
        <w:drawing>
          <wp:inline distT="0" distB="0" distL="0" distR="0" wp14:anchorId="3746F439" wp14:editId="5088B149">
            <wp:extent cx="5760720" cy="27635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4AA" w14:textId="53EA50B3" w:rsidR="005255A8" w:rsidRDefault="005255A8" w:rsidP="00E04392">
      <w:r>
        <w:t xml:space="preserve">Na </w:t>
      </w:r>
      <w:proofErr w:type="spellStart"/>
      <w:r>
        <w:t>pagina</w:t>
      </w:r>
      <w:proofErr w:type="spell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2B957133" w:rsidR="005255A8" w:rsidRDefault="005255A8" w:rsidP="00E04392">
      <w:r>
        <w:t xml:space="preserve">Exibindo todas as informações coletadas pelos sensores. </w:t>
      </w:r>
    </w:p>
    <w:p w14:paraId="1F247916" w14:textId="469019D2" w:rsidR="004E4970" w:rsidRDefault="004E4970" w:rsidP="00E04392">
      <w:r>
        <w:rPr>
          <w:noProof/>
          <w:lang w:eastAsia="pt-BR"/>
        </w:rPr>
        <w:drawing>
          <wp:inline distT="0" distB="0" distL="0" distR="0" wp14:anchorId="213B77EA" wp14:editId="01AE45C3">
            <wp:extent cx="5760720" cy="251587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709F91B5" w14:textId="77777777" w:rsidR="004E4970" w:rsidRDefault="004E4970" w:rsidP="00E04392"/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7"/>
    <w:p w14:paraId="08165F76" w14:textId="2B332BAB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17424E19" w:rsidR="008F3EFD" w:rsidRDefault="008F3EFD" w:rsidP="008F3EFD">
      <w:r w:rsidRPr="004B1208">
        <w:tab/>
      </w:r>
      <w:r w:rsidR="005351F8">
        <w:rPr>
          <w:noProof/>
          <w:lang w:eastAsia="pt-BR"/>
        </w:rPr>
        <w:drawing>
          <wp:inline distT="0" distB="0" distL="0" distR="0" wp14:anchorId="4BF3C064" wp14:editId="6128ACA5">
            <wp:extent cx="3781425" cy="51435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06D5AA90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553C73FD" w14:textId="190D9DFB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6FC867E2" w:rsidR="00B424CD" w:rsidRDefault="00B424CD" w:rsidP="000C07FE">
      <w:pPr>
        <w:rPr>
          <w:noProof/>
        </w:rPr>
      </w:pPr>
    </w:p>
    <w:p w14:paraId="640B89D4" w14:textId="6322B058" w:rsidR="00B424CD" w:rsidRDefault="00F94D28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2A088291" wp14:editId="2385B770">
            <wp:extent cx="3838575" cy="52292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1981" w14:textId="39FBE586" w:rsidR="00F94D28" w:rsidRDefault="00A948C3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1D26BD50" wp14:editId="723972DC">
            <wp:extent cx="5238750" cy="46958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084B" w14:textId="5A0FEDFF" w:rsidR="00A948C3" w:rsidRDefault="00A948C3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11FA8963" wp14:editId="53754D9E">
            <wp:extent cx="5295900" cy="4533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C06" w14:textId="12C2678F" w:rsidR="00A948C3" w:rsidRDefault="00A948C3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2FABA2D8" wp14:editId="6692F6BB">
            <wp:extent cx="4476750" cy="51435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349" w14:textId="1D0349B0" w:rsidR="00A948C3" w:rsidRDefault="00A948C3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1B6DC913" wp14:editId="5DC7AD66">
            <wp:extent cx="5295900" cy="49149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999D" w14:textId="50FC851C" w:rsidR="00A948C3" w:rsidRDefault="00A948C3" w:rsidP="000C07FE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3C057D16" wp14:editId="399C7E59">
            <wp:extent cx="5276850" cy="34575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E66" w14:textId="27E4CD43" w:rsidR="00A948C3" w:rsidRDefault="00A948C3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469D783A" wp14:editId="221A107B">
            <wp:extent cx="5276850" cy="43338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46DA" w14:textId="628D16C5" w:rsidR="00A948C3" w:rsidRDefault="00A948C3" w:rsidP="000C07FE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0D5F3B08" wp14:editId="19685A41">
            <wp:extent cx="4857750" cy="26193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6C8A" w14:textId="64B97B15" w:rsidR="00A948C3" w:rsidRDefault="00A948C3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3AB3CB17" wp14:editId="073965A0">
            <wp:extent cx="5760720" cy="4093845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66"/>
          <w:footerReference w:type="default" r:id="rId67"/>
          <w:headerReference w:type="first" r:id="rId68"/>
          <w:footerReference w:type="first" r:id="rId6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DFEF2C3" w:rsidR="00370E34" w:rsidRDefault="006931C5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4E445D6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r w:rsidR="005263BC">
        <w:t>desde</w:t>
      </w:r>
      <w:r w:rsidR="00106C1E">
        <w:t xml:space="preserve"> o </w:t>
      </w:r>
      <w:proofErr w:type="spellStart"/>
      <w:r w:rsidR="00106C1E">
        <w:t>inicio</w:t>
      </w:r>
      <w:proofErr w:type="spellEnd"/>
      <w:r w:rsidR="00106C1E">
        <w:t xml:space="preserve">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70"/>
          <w:headerReference w:type="default" r:id="rId71"/>
          <w:footerReference w:type="default" r:id="rId72"/>
          <w:headerReference w:type="first" r:id="rId73"/>
          <w:footerReference w:type="first" r:id="rId7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>Blog Neomode,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Pesquisa revela que o tamanho das filas leva</w:t>
      </w:r>
      <w:r>
        <w:rPr>
          <w:rFonts w:cs="Arial"/>
          <w:bCs/>
          <w:lang w:val="pt"/>
        </w:rPr>
        <w:t>m</w:t>
      </w:r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5"/>
      <w:footerReference w:type="default" r:id="rId76"/>
      <w:headerReference w:type="first" r:id="rId77"/>
      <w:footerReference w:type="first" r:id="rId7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4DA717" w14:textId="77777777" w:rsidR="00364183" w:rsidRDefault="00364183">
      <w:r>
        <w:separator/>
      </w:r>
    </w:p>
    <w:p w14:paraId="240FD8A0" w14:textId="77777777" w:rsidR="00364183" w:rsidRDefault="00364183"/>
    <w:p w14:paraId="0EF63F9B" w14:textId="77777777" w:rsidR="00364183" w:rsidRDefault="00364183"/>
    <w:p w14:paraId="17F2C9BE" w14:textId="77777777" w:rsidR="00364183" w:rsidRDefault="00364183"/>
  </w:endnote>
  <w:endnote w:type="continuationSeparator" w:id="0">
    <w:p w14:paraId="1CBAFDF8" w14:textId="77777777" w:rsidR="00364183" w:rsidRDefault="00364183">
      <w:r>
        <w:continuationSeparator/>
      </w:r>
    </w:p>
    <w:p w14:paraId="4CADE477" w14:textId="77777777" w:rsidR="00364183" w:rsidRDefault="00364183"/>
    <w:p w14:paraId="46228D1C" w14:textId="77777777" w:rsidR="00364183" w:rsidRDefault="00364183"/>
    <w:p w14:paraId="368C49E2" w14:textId="77777777" w:rsidR="00364183" w:rsidRDefault="003641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967682" w14:textId="77777777" w:rsidR="00364183" w:rsidRDefault="00364183">
      <w:r>
        <w:separator/>
      </w:r>
    </w:p>
    <w:p w14:paraId="044D092F" w14:textId="77777777" w:rsidR="00364183" w:rsidRDefault="00364183"/>
    <w:p w14:paraId="1A660D25" w14:textId="77777777" w:rsidR="00364183" w:rsidRDefault="00364183"/>
    <w:p w14:paraId="581304D6" w14:textId="77777777" w:rsidR="00364183" w:rsidRDefault="00364183"/>
  </w:footnote>
  <w:footnote w:type="continuationSeparator" w:id="0">
    <w:p w14:paraId="54A4D4EB" w14:textId="77777777" w:rsidR="00364183" w:rsidRDefault="00364183">
      <w:r>
        <w:continuationSeparator/>
      </w:r>
    </w:p>
    <w:p w14:paraId="52890FD1" w14:textId="77777777" w:rsidR="00364183" w:rsidRDefault="00364183"/>
    <w:p w14:paraId="6F309399" w14:textId="77777777" w:rsidR="00364183" w:rsidRDefault="00364183"/>
    <w:p w14:paraId="359B4A25" w14:textId="77777777" w:rsidR="00364183" w:rsidRDefault="0036418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59CDAC13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E4970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7D2F2FD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48C3">
      <w:rPr>
        <w:rStyle w:val="Nmerodepgina"/>
        <w:noProof/>
      </w:rPr>
      <w:t>33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68265308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44CE6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27ED8A5D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E4970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4A5A818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E4970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3D35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4183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580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970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3BC"/>
    <w:rsid w:val="005264A6"/>
    <w:rsid w:val="005269AF"/>
    <w:rsid w:val="00526E1B"/>
    <w:rsid w:val="00527ED0"/>
    <w:rsid w:val="00530500"/>
    <w:rsid w:val="00530759"/>
    <w:rsid w:val="00531E82"/>
    <w:rsid w:val="00533C06"/>
    <w:rsid w:val="005351F8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31C5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410D"/>
    <w:rsid w:val="00716224"/>
    <w:rsid w:val="00717659"/>
    <w:rsid w:val="00717BA4"/>
    <w:rsid w:val="00720CB6"/>
    <w:rsid w:val="00722F62"/>
    <w:rsid w:val="0072441F"/>
    <w:rsid w:val="00724F3F"/>
    <w:rsid w:val="00727BF7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1477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5FAA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4CE6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48C3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333F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345B4"/>
    <w:rsid w:val="00D40B7E"/>
    <w:rsid w:val="00D40C5F"/>
    <w:rsid w:val="00D41C8D"/>
    <w:rsid w:val="00D47948"/>
    <w:rsid w:val="00D51269"/>
    <w:rsid w:val="00D518D7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12B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3BC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1DBF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4D28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36.png"/><Relationship Id="rId68" Type="http://schemas.openxmlformats.org/officeDocument/2006/relationships/header" Target="header12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9.xml"/><Relationship Id="rId58" Type="http://schemas.openxmlformats.org/officeDocument/2006/relationships/image" Target="media/image31.png"/><Relationship Id="rId66" Type="http://schemas.openxmlformats.org/officeDocument/2006/relationships/header" Target="header11.xml"/><Relationship Id="rId74" Type="http://schemas.openxmlformats.org/officeDocument/2006/relationships/footer" Target="footer14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footer" Target="footer12.xml"/><Relationship Id="rId77" Type="http://schemas.openxmlformats.org/officeDocument/2006/relationships/header" Target="header17.xml"/><Relationship Id="rId8" Type="http://schemas.openxmlformats.org/officeDocument/2006/relationships/endnotes" Target="endnotes.xml"/><Relationship Id="rId51" Type="http://schemas.openxmlformats.org/officeDocument/2006/relationships/header" Target="header9.xml"/><Relationship Id="rId72" Type="http://schemas.openxmlformats.org/officeDocument/2006/relationships/footer" Target="footer13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footer" Target="footer11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header" Target="header10.xml"/><Relationship Id="rId62" Type="http://schemas.openxmlformats.org/officeDocument/2006/relationships/image" Target="media/image35.png"/><Relationship Id="rId70" Type="http://schemas.openxmlformats.org/officeDocument/2006/relationships/header" Target="header13.xml"/><Relationship Id="rId75" Type="http://schemas.openxmlformats.org/officeDocument/2006/relationships/header" Target="head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0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8.xml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header" Target="header15.xml"/><Relationship Id="rId78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8.xml"/><Relationship Id="rId55" Type="http://schemas.openxmlformats.org/officeDocument/2006/relationships/footer" Target="footer10.xml"/><Relationship Id="rId76" Type="http://schemas.openxmlformats.org/officeDocument/2006/relationships/footer" Target="footer15.xml"/><Relationship Id="rId7" Type="http://schemas.openxmlformats.org/officeDocument/2006/relationships/footnotes" Target="footnotes.xml"/><Relationship Id="rId71" Type="http://schemas.openxmlformats.org/officeDocument/2006/relationships/header" Target="header14.xml"/><Relationship Id="rId2" Type="http://schemas.openxmlformats.org/officeDocument/2006/relationships/customXml" Target="../customXml/item1.xml"/><Relationship Id="rId2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AEE13-5B62-4C94-AB05-F0257188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132</TotalTime>
  <Pages>33</Pages>
  <Words>1357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40</cp:revision>
  <cp:lastPrinted>2009-11-04T00:12:00Z</cp:lastPrinted>
  <dcterms:created xsi:type="dcterms:W3CDTF">2019-11-12T18:39:00Z</dcterms:created>
  <dcterms:modified xsi:type="dcterms:W3CDTF">2019-12-04T17:21:00Z</dcterms:modified>
</cp:coreProperties>
</file>