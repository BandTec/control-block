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43948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</w:t>
      </w:r>
      <w:bookmarkStart w:id="6" w:name="_GoBack"/>
      <w:bookmarkEnd w:id="6"/>
      <w:r>
        <w:t xml:space="preserve">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7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77777777" w:rsidR="00087537" w:rsidRPr="009B4A09" w:rsidRDefault="00087537" w:rsidP="00087537">
      <w:pPr>
        <w:spacing w:after="100"/>
        <w:rPr>
          <w:rFonts w:cs="Arial"/>
          <w:bCs/>
          <w:u w:val="single"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2D0B5FD2" w14:textId="06E259F5" w:rsidR="003F4E12" w:rsidRDefault="003F4E12" w:rsidP="003F4E12"/>
    <w:p w14:paraId="34A1D044" w14:textId="127A2D54" w:rsidR="00087537" w:rsidRDefault="00087537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7429BC64" wp14:editId="1AEA3C6F">
            <wp:extent cx="5760720" cy="29559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Scrum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proofErr w:type="gramStart"/>
      <w:r>
        <w:t>ultima</w:t>
      </w:r>
      <w:proofErr w:type="spellEnd"/>
      <w:proofErr w:type="gram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1F7A14B0" w14:textId="1AB470EE" w:rsidR="00370E34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175D186E" wp14:editId="79DE074B">
            <wp:extent cx="5760720" cy="1910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376357A5" w:rsidR="00EB4A20" w:rsidRDefault="00EB4A20" w:rsidP="00EB4A20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79263479" wp14:editId="28F4A188">
            <wp:extent cx="5760720" cy="32099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lastRenderedPageBreak/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00658AA4" w:rsidR="000C7251" w:rsidRDefault="000C7251" w:rsidP="000C7251">
      <w:r w:rsidRPr="004B1208">
        <w:tab/>
      </w:r>
      <w:r w:rsidR="008D69CA">
        <w:rPr>
          <w:noProof/>
          <w:lang w:eastAsia="pt-BR"/>
        </w:rPr>
        <w:drawing>
          <wp:inline distT="0" distB="0" distL="0" distR="0" wp14:anchorId="52845A11" wp14:editId="5DF3609B">
            <wp:extent cx="5760720" cy="3209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E43948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2B976904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356BE907" wp14:editId="07D77BF3">
            <wp:extent cx="5514975" cy="4543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5CFDFB05" w:rsidR="0050323E" w:rsidRDefault="0050323E" w:rsidP="00A66A93">
      <w:r>
        <w:rPr>
          <w:noProof/>
          <w:lang w:eastAsia="pt-BR"/>
        </w:rPr>
        <w:lastRenderedPageBreak/>
        <w:drawing>
          <wp:inline distT="0" distB="0" distL="0" distR="0" wp14:anchorId="673551EE" wp14:editId="2AC9EC95">
            <wp:extent cx="5760720" cy="37623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672" w14:textId="5B77C2DA" w:rsidR="0050323E" w:rsidRDefault="0050323E" w:rsidP="00A66A93">
      <w:r>
        <w:t>***LEMBRAR DE ADD A FISICA***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27F9A586" w:rsidR="00E04392" w:rsidRDefault="00CE1CBB" w:rsidP="00E04392">
      <w:r w:rsidRPr="00CE1CBB">
        <w:drawing>
          <wp:anchor distT="0" distB="0" distL="114300" distR="114300" simplePos="0" relativeHeight="251659264" behindDoc="0" locked="0" layoutInCell="1" allowOverlap="1" wp14:anchorId="29A893AE" wp14:editId="57103642">
            <wp:simplePos x="0" y="0"/>
            <wp:positionH relativeFrom="margin">
              <wp:align>right</wp:align>
            </wp:positionH>
            <wp:positionV relativeFrom="margin">
              <wp:posOffset>5854700</wp:posOffset>
            </wp:positionV>
            <wp:extent cx="5760720" cy="2623820"/>
            <wp:effectExtent l="0" t="0" r="0" b="508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4392" w:rsidRPr="004B1208">
        <w:tab/>
      </w:r>
      <w:r>
        <w:t xml:space="preserve">A home </w:t>
      </w:r>
      <w:proofErr w:type="spellStart"/>
      <w:r>
        <w:t>page</w:t>
      </w:r>
      <w:proofErr w:type="spellEnd"/>
      <w:r>
        <w:t xml:space="preserve"> do usuário é aonde se encontra todas as informações sobre o produto e a empresa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>.</w:t>
      </w:r>
    </w:p>
    <w:p w14:paraId="2F4FDE3F" w14:textId="260DE530" w:rsidR="00CE1CBB" w:rsidRDefault="00CE1CBB" w:rsidP="00E04392"/>
    <w:p w14:paraId="7E1E3528" w14:textId="0C81ADF3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65FB03F0" w:rsidR="00CE1CBB" w:rsidRDefault="00CE1CBB" w:rsidP="00E04392">
      <w:r w:rsidRPr="00CE1CBB"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25C68496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proofErr w:type="gramStart"/>
      <w:r>
        <w:t>pagina</w:t>
      </w:r>
      <w:proofErr w:type="spellEnd"/>
      <w:proofErr w:type="gram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2DE9DB81" w:rsidR="008F3EFD" w:rsidRPr="00336677" w:rsidRDefault="009D0670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7F96A5B9" wp14:editId="74B8385A">
            <wp:extent cx="5760720" cy="41535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654" w14:textId="0931422E" w:rsidR="00B424CD" w:rsidRDefault="009D0670" w:rsidP="000C07FE">
      <w:pPr>
        <w:rPr>
          <w:noProof/>
        </w:rPr>
      </w:pPr>
      <w:r>
        <w:rPr>
          <w:noProof/>
          <w:lang w:eastAsia="pt-BR"/>
        </w:rPr>
        <w:lastRenderedPageBreak/>
        <w:drawing>
          <wp:inline distT="0" distB="0" distL="0" distR="0" wp14:anchorId="41C48A65" wp14:editId="15497983">
            <wp:extent cx="5760720" cy="24187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E43948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30BEB9B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proofErr w:type="gramStart"/>
      <w:r w:rsidR="00106C1E">
        <w:t>desde de</w:t>
      </w:r>
      <w:proofErr w:type="gramEnd"/>
      <w:r w:rsidR="00106C1E">
        <w:t xml:space="preserve"> o inicio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 xml:space="preserve">Blog </w:t>
      </w:r>
      <w:proofErr w:type="spellStart"/>
      <w:r w:rsidRPr="00106C1E">
        <w:rPr>
          <w:rFonts w:cs="Arial"/>
          <w:bCs/>
          <w:lang w:val="pt"/>
        </w:rPr>
        <w:t>Neomode</w:t>
      </w:r>
      <w:proofErr w:type="spellEnd"/>
      <w:r w:rsidRPr="00106C1E">
        <w:rPr>
          <w:rFonts w:cs="Arial"/>
          <w:bCs/>
          <w:lang w:val="pt"/>
        </w:rPr>
        <w:t>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Pesquisa revela que </w:t>
      </w:r>
      <w:proofErr w:type="gramStart"/>
      <w:r w:rsidRPr="003F442F">
        <w:rPr>
          <w:rFonts w:cs="Arial"/>
          <w:bCs/>
          <w:lang w:val="pt"/>
        </w:rPr>
        <w:t>o tamanho das filas leva</w:t>
      </w:r>
      <w:r>
        <w:rPr>
          <w:rFonts w:cs="Arial"/>
          <w:bCs/>
          <w:lang w:val="pt"/>
        </w:rPr>
        <w:t>m</w:t>
      </w:r>
      <w:proofErr w:type="gramEnd"/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B63C5" w14:textId="77777777" w:rsidR="00E43948" w:rsidRDefault="00E43948">
      <w:r>
        <w:separator/>
      </w:r>
    </w:p>
    <w:p w14:paraId="165F617F" w14:textId="77777777" w:rsidR="00E43948" w:rsidRDefault="00E43948"/>
    <w:p w14:paraId="642C1250" w14:textId="77777777" w:rsidR="00E43948" w:rsidRDefault="00E43948"/>
    <w:p w14:paraId="09C7645A" w14:textId="77777777" w:rsidR="00E43948" w:rsidRDefault="00E43948"/>
  </w:endnote>
  <w:endnote w:type="continuationSeparator" w:id="0">
    <w:p w14:paraId="55EA3437" w14:textId="77777777" w:rsidR="00E43948" w:rsidRDefault="00E43948">
      <w:r>
        <w:continuationSeparator/>
      </w:r>
    </w:p>
    <w:p w14:paraId="14E20171" w14:textId="77777777" w:rsidR="00E43948" w:rsidRDefault="00E43948"/>
    <w:p w14:paraId="3D5E0F43" w14:textId="77777777" w:rsidR="00E43948" w:rsidRDefault="00E43948"/>
    <w:p w14:paraId="5C7C548E" w14:textId="77777777" w:rsidR="00E43948" w:rsidRDefault="00E439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D51713" w14:textId="77777777" w:rsidR="00E43948" w:rsidRDefault="00E43948">
      <w:r>
        <w:separator/>
      </w:r>
    </w:p>
    <w:p w14:paraId="78E2F6F6" w14:textId="77777777" w:rsidR="00E43948" w:rsidRDefault="00E43948"/>
    <w:p w14:paraId="36292B03" w14:textId="77777777" w:rsidR="00E43948" w:rsidRDefault="00E43948"/>
    <w:p w14:paraId="6463DE71" w14:textId="77777777" w:rsidR="00E43948" w:rsidRDefault="00E43948"/>
  </w:footnote>
  <w:footnote w:type="continuationSeparator" w:id="0">
    <w:p w14:paraId="10870C6D" w14:textId="77777777" w:rsidR="00E43948" w:rsidRDefault="00E43948">
      <w:r>
        <w:continuationSeparator/>
      </w:r>
    </w:p>
    <w:p w14:paraId="27F462C1" w14:textId="77777777" w:rsidR="00E43948" w:rsidRDefault="00E43948"/>
    <w:p w14:paraId="657D3F95" w14:textId="77777777" w:rsidR="00E43948" w:rsidRDefault="00E43948"/>
    <w:p w14:paraId="10FD1D2F" w14:textId="77777777" w:rsidR="00E43948" w:rsidRDefault="00E439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04C2E566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5444C539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599E3B0E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446A8A1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0171F948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52763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eader" Target="header9.xml"/><Relationship Id="rId55" Type="http://schemas.openxmlformats.org/officeDocument/2006/relationships/image" Target="media/image28.pn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eader" Target="header10.xm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header" Target="header8.xml"/><Relationship Id="rId57" Type="http://schemas.openxmlformats.org/officeDocument/2006/relationships/header" Target="header11.xml"/><Relationship Id="rId61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9.xml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footer" Target="footer8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10.xml"/><Relationship Id="rId62" Type="http://schemas.openxmlformats.org/officeDocument/2006/relationships/header" Target="header14.xml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4B772-B8D6-49E8-830D-A2EACCE3B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64</TotalTime>
  <Pages>28</Pages>
  <Words>1338</Words>
  <Characters>7226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Bruna Garcia</cp:lastModifiedBy>
  <cp:revision>16</cp:revision>
  <cp:lastPrinted>2009-11-04T00:12:00Z</cp:lastPrinted>
  <dcterms:created xsi:type="dcterms:W3CDTF">2019-11-12T18:39:00Z</dcterms:created>
  <dcterms:modified xsi:type="dcterms:W3CDTF">2019-11-15T18:51:00Z</dcterms:modified>
</cp:coreProperties>
</file>