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43948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</w:t>
      </w:r>
      <w:r>
        <w:rPr>
          <w:rFonts w:eastAsia="Arial" w:cs="Arial"/>
        </w:rPr>
        <w:t>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2D0B5FD2" w14:textId="06E259F5" w:rsidR="003F4E12" w:rsidRDefault="003F4E12" w:rsidP="003F4E12"/>
    <w:p w14:paraId="34A1D044" w14:textId="127A2D54" w:rsidR="00087537" w:rsidRDefault="00087537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7429BC64" wp14:editId="1AEA3C6F">
            <wp:extent cx="5760720" cy="29559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Scrum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proofErr w:type="gramStart"/>
      <w:r>
        <w:t>ultima</w:t>
      </w:r>
      <w:proofErr w:type="spellEnd"/>
      <w:proofErr w:type="gram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1AB470EE" w:rsidR="00370E34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175D186E" wp14:editId="79DE074B">
            <wp:extent cx="5760720" cy="1910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376357A5" w:rsidR="00EB4A20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79263479" wp14:editId="28F4A188">
            <wp:extent cx="5760720" cy="32099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00658AA4" w:rsidR="000C7251" w:rsidRDefault="000C7251" w:rsidP="000C7251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52845A11" wp14:editId="5DF3609B">
            <wp:extent cx="5760720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E43948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lastRenderedPageBreak/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9" w:name="_Toc512519602"/>
      <w:r w:rsidRPr="00192CAB">
        <w:rPr>
          <w:b/>
        </w:rPr>
        <w:lastRenderedPageBreak/>
        <w:t>Banco de Dados</w:t>
      </w:r>
      <w:bookmarkEnd w:id="19"/>
      <w:r w:rsidRPr="00192CAB">
        <w:rPr>
          <w:b/>
        </w:rPr>
        <w:t xml:space="preserve"> </w:t>
      </w:r>
    </w:p>
    <w:p w14:paraId="22D6D02A" w14:textId="2B976904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356BE907" wp14:editId="07D77BF3">
            <wp:extent cx="5514975" cy="4543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5CFDFB05" w:rsidR="0050323E" w:rsidRDefault="0050323E" w:rsidP="00A66A93">
      <w:r>
        <w:rPr>
          <w:noProof/>
          <w:lang w:eastAsia="pt-BR"/>
        </w:rPr>
        <w:lastRenderedPageBreak/>
        <w:drawing>
          <wp:inline distT="0" distB="0" distL="0" distR="0" wp14:anchorId="673551EE" wp14:editId="2AC9EC95">
            <wp:extent cx="5760720" cy="37623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672" w14:textId="5B77C2DA" w:rsidR="0050323E" w:rsidRDefault="0050323E" w:rsidP="00A66A93">
      <w:r>
        <w:t>***LEMBRAR DE ADD A FISICA***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0" w:name="_Toc512519603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27F9A586" w:rsidR="00E04392" w:rsidRDefault="00CE1CBB" w:rsidP="00E04392">
      <w:r w:rsidRPr="00CE1CBB">
        <w:rPr>
          <w:noProof/>
        </w:rPr>
        <w:drawing>
          <wp:anchor distT="0" distB="0" distL="114300" distR="114300" simplePos="0" relativeHeight="251659264" behindDoc="0" locked="0" layoutInCell="1" allowOverlap="1" wp14:anchorId="29A893AE" wp14:editId="57103642">
            <wp:simplePos x="0" y="0"/>
            <wp:positionH relativeFrom="margin">
              <wp:align>right</wp:align>
            </wp:positionH>
            <wp:positionV relativeFrom="margin">
              <wp:posOffset>5854700</wp:posOffset>
            </wp:positionV>
            <wp:extent cx="5760720" cy="2623820"/>
            <wp:effectExtent l="0" t="0" r="0" b="508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4392" w:rsidRPr="004B1208">
        <w:tab/>
      </w:r>
      <w:r>
        <w:t xml:space="preserve">A home </w:t>
      </w:r>
      <w:proofErr w:type="spellStart"/>
      <w:r>
        <w:t>page</w:t>
      </w:r>
      <w:proofErr w:type="spellEnd"/>
      <w:r>
        <w:t xml:space="preserve"> do usuário é aonde se encontra todas as informações sobre o produto e a empresa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>.</w:t>
      </w:r>
    </w:p>
    <w:p w14:paraId="2F4FDE3F" w14:textId="260DE530" w:rsidR="00CE1CBB" w:rsidRDefault="00CE1CBB" w:rsidP="00E04392"/>
    <w:p w14:paraId="7E1E3528" w14:textId="0C81ADF3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65FB03F0" w:rsidR="00CE1CBB" w:rsidRDefault="00CE1CBB" w:rsidP="00E04392">
      <w:r w:rsidRPr="00CE1CBB">
        <w:rPr>
          <w:noProof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25C68496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proofErr w:type="gramStart"/>
      <w:r>
        <w:t>pagina</w:t>
      </w:r>
      <w:proofErr w:type="spellEnd"/>
      <w:proofErr w:type="gram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rPr>
          <w:noProof/>
        </w:rPr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1" w:name="_Toc512519604"/>
      <w:r w:rsidRPr="00192CAB">
        <w:rPr>
          <w:b/>
        </w:rPr>
        <w:lastRenderedPageBreak/>
        <w:t>Testes</w:t>
      </w:r>
      <w:bookmarkEnd w:id="21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7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2" w:name="_Toc512519605"/>
      <w:r>
        <w:lastRenderedPageBreak/>
        <w:t>implantação do projeto</w:t>
      </w:r>
      <w:bookmarkEnd w:id="22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3" w:name="_Toc512519606"/>
      <w:r w:rsidRPr="00192CAB">
        <w:rPr>
          <w:b/>
        </w:rPr>
        <w:t>Manual de Instalação da solução</w:t>
      </w:r>
      <w:bookmarkEnd w:id="23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4" w:name="_Toc512519607"/>
      <w:r w:rsidRPr="00192CAB">
        <w:rPr>
          <w:b/>
        </w:rPr>
        <w:t>Processo de Atendimento e Suporte</w:t>
      </w:r>
      <w:bookmarkEnd w:id="24"/>
      <w:r w:rsidRPr="00192CAB">
        <w:rPr>
          <w:b/>
        </w:rPr>
        <w:t xml:space="preserve"> </w:t>
      </w:r>
    </w:p>
    <w:p w14:paraId="553C73FD" w14:textId="03BA0F62" w:rsidR="008F3EFD" w:rsidRPr="00336677" w:rsidRDefault="00B4333F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B4333F">
        <w:rPr>
          <w:noProof/>
        </w:rPr>
        <w:drawing>
          <wp:anchor distT="0" distB="0" distL="114300" distR="114300" simplePos="0" relativeHeight="251665408" behindDoc="0" locked="0" layoutInCell="1" allowOverlap="1" wp14:anchorId="21963684" wp14:editId="0A8FD837">
            <wp:simplePos x="0" y="0"/>
            <wp:positionH relativeFrom="margin">
              <wp:align>left</wp:align>
            </wp:positionH>
            <wp:positionV relativeFrom="page">
              <wp:posOffset>4656496</wp:posOffset>
            </wp:positionV>
            <wp:extent cx="5272405" cy="5332021"/>
            <wp:effectExtent l="0" t="0" r="4445" b="2540"/>
            <wp:wrapNone/>
            <wp:docPr id="3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E56726B8-4374-4E60-A60B-CE5437C5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E56726B8-4374-4E60-A60B-CE5437C5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0761" cy="534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6FC867E2" w:rsidR="00B424CD" w:rsidRDefault="00B424CD" w:rsidP="000C07FE">
      <w:pPr>
        <w:rPr>
          <w:noProof/>
        </w:rPr>
      </w:pPr>
    </w:p>
    <w:p w14:paraId="640B89D4" w14:textId="366CB720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E43948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5" w:name="_Ref125307146"/>
      <w:bookmarkStart w:id="26" w:name="_Toc125374527"/>
      <w:bookmarkStart w:id="27" w:name="_Toc156754424"/>
      <w:bookmarkStart w:id="28" w:name="_Toc512519608"/>
      <w:r>
        <w:lastRenderedPageBreak/>
        <w:t>CONCLUSÕES</w:t>
      </w:r>
      <w:bookmarkEnd w:id="25"/>
      <w:bookmarkEnd w:id="26"/>
      <w:bookmarkEnd w:id="27"/>
      <w:bookmarkEnd w:id="28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9" w:name="_Toc512519609"/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0" w:name="_Toc512519610"/>
      <w:r w:rsidRPr="00192CAB">
        <w:rPr>
          <w:b/>
        </w:rPr>
        <w:t>Processo de aprendizado com o projeto</w:t>
      </w:r>
      <w:bookmarkEnd w:id="30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1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proofErr w:type="gramStart"/>
      <w:r w:rsidR="00106C1E">
        <w:t>inic</w:t>
      </w:r>
      <w:bookmarkStart w:id="32" w:name="_GoBack"/>
      <w:bookmarkEnd w:id="32"/>
      <w:r w:rsidR="00106C1E">
        <w:t>io</w:t>
      </w:r>
      <w:proofErr w:type="spellEnd"/>
      <w:proofErr w:type="gram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0"/>
          <w:headerReference w:type="default" r:id="rId61"/>
          <w:footerReference w:type="default" r:id="rId62"/>
          <w:headerReference w:type="first" r:id="rId63"/>
          <w:footerReference w:type="first" r:id="rId6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5"/>
      <w:footerReference w:type="default" r:id="rId66"/>
      <w:headerReference w:type="first" r:id="rId67"/>
      <w:footerReference w:type="first" r:id="rId6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6C180" w14:textId="77777777" w:rsidR="0071410D" w:rsidRDefault="0071410D">
      <w:r>
        <w:separator/>
      </w:r>
    </w:p>
    <w:p w14:paraId="152A0C77" w14:textId="77777777" w:rsidR="0071410D" w:rsidRDefault="0071410D"/>
    <w:p w14:paraId="092CF738" w14:textId="77777777" w:rsidR="0071410D" w:rsidRDefault="0071410D"/>
    <w:p w14:paraId="1D14C57C" w14:textId="77777777" w:rsidR="0071410D" w:rsidRDefault="0071410D"/>
  </w:endnote>
  <w:endnote w:type="continuationSeparator" w:id="0">
    <w:p w14:paraId="428B7D38" w14:textId="77777777" w:rsidR="0071410D" w:rsidRDefault="0071410D">
      <w:r>
        <w:continuationSeparator/>
      </w:r>
    </w:p>
    <w:p w14:paraId="7C4FA59B" w14:textId="77777777" w:rsidR="0071410D" w:rsidRDefault="0071410D"/>
    <w:p w14:paraId="16912A77" w14:textId="77777777" w:rsidR="0071410D" w:rsidRDefault="0071410D"/>
    <w:p w14:paraId="5A16D425" w14:textId="77777777" w:rsidR="0071410D" w:rsidRDefault="00714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40976" w14:textId="77777777" w:rsidR="0071410D" w:rsidRDefault="0071410D">
      <w:r>
        <w:separator/>
      </w:r>
    </w:p>
    <w:p w14:paraId="5CABDEA3" w14:textId="77777777" w:rsidR="0071410D" w:rsidRDefault="0071410D"/>
    <w:p w14:paraId="48890D33" w14:textId="77777777" w:rsidR="0071410D" w:rsidRDefault="0071410D"/>
    <w:p w14:paraId="4CCC2C47" w14:textId="77777777" w:rsidR="0071410D" w:rsidRDefault="0071410D"/>
  </w:footnote>
  <w:footnote w:type="continuationSeparator" w:id="0">
    <w:p w14:paraId="4B7933DC" w14:textId="77777777" w:rsidR="0071410D" w:rsidRDefault="0071410D">
      <w:r>
        <w:continuationSeparator/>
      </w:r>
    </w:p>
    <w:p w14:paraId="03C7626E" w14:textId="77777777" w:rsidR="0071410D" w:rsidRDefault="0071410D"/>
    <w:p w14:paraId="1317D1D5" w14:textId="77777777" w:rsidR="0071410D" w:rsidRDefault="0071410D"/>
    <w:p w14:paraId="13D990E1" w14:textId="77777777" w:rsidR="0071410D" w:rsidRDefault="00714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04C2E566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5444C539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599E3B0E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446A8A1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0171F948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eader" Target="header9.xml"/><Relationship Id="rId55" Type="http://schemas.openxmlformats.org/officeDocument/2006/relationships/image" Target="media/image28.png"/><Relationship Id="rId63" Type="http://schemas.openxmlformats.org/officeDocument/2006/relationships/header" Target="header15.xml"/><Relationship Id="rId68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eader" Target="header10.xml"/><Relationship Id="rId58" Type="http://schemas.openxmlformats.org/officeDocument/2006/relationships/header" Target="header12.xml"/><Relationship Id="rId66" Type="http://schemas.openxmlformats.org/officeDocument/2006/relationships/footer" Target="footer1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header" Target="header8.xml"/><Relationship Id="rId57" Type="http://schemas.openxmlformats.org/officeDocument/2006/relationships/footer" Target="footer11.xml"/><Relationship Id="rId61" Type="http://schemas.openxmlformats.org/officeDocument/2006/relationships/header" Target="header14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9.xml"/><Relationship Id="rId60" Type="http://schemas.openxmlformats.org/officeDocument/2006/relationships/header" Target="header13.xml"/><Relationship Id="rId65" Type="http://schemas.openxmlformats.org/officeDocument/2006/relationships/header" Target="head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eader" Target="header11.xml"/><Relationship Id="rId64" Type="http://schemas.openxmlformats.org/officeDocument/2006/relationships/footer" Target="footer14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8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footer" Target="footer12.xml"/><Relationship Id="rId67" Type="http://schemas.openxmlformats.org/officeDocument/2006/relationships/header" Target="header17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10.xml"/><Relationship Id="rId62" Type="http://schemas.openxmlformats.org/officeDocument/2006/relationships/footer" Target="footer13.xml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0B4F3-DA3D-49D9-A883-74081BA3A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69</TotalTime>
  <Pages>27</Pages>
  <Words>1372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Bruna Garcia</cp:lastModifiedBy>
  <cp:revision>23</cp:revision>
  <cp:lastPrinted>2009-11-04T00:12:00Z</cp:lastPrinted>
  <dcterms:created xsi:type="dcterms:W3CDTF">2019-11-12T18:39:00Z</dcterms:created>
  <dcterms:modified xsi:type="dcterms:W3CDTF">2019-11-15T19:27:00Z</dcterms:modified>
</cp:coreProperties>
</file>