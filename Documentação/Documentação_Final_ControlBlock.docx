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6E0402B1" w14:textId="52928786" w:rsidR="00370E34" w:rsidRDefault="004C458F" w:rsidP="00E07423">
      <w:pPr>
        <w:pStyle w:val="NormalGrande"/>
      </w:pPr>
      <w:r>
        <w:t>Bruna garcia delfino</w:t>
      </w:r>
    </w:p>
    <w:p w14:paraId="5A65FB04" w14:textId="313CBCD2" w:rsidR="00AC008E" w:rsidRDefault="00AC008E" w:rsidP="00E07423">
      <w:pPr>
        <w:pStyle w:val="NormalGrande"/>
      </w:pPr>
      <w:r>
        <w:t>Kivia MOREIRA ARAUJO</w:t>
      </w:r>
    </w:p>
    <w:p w14:paraId="022498BD" w14:textId="412D9242" w:rsidR="00AC008E" w:rsidRDefault="00AC008E" w:rsidP="00E07423">
      <w:pPr>
        <w:pStyle w:val="NormalGrande"/>
      </w:pPr>
      <w:r>
        <w:t>LUCAS VINICIUS ALEXANDRE TORRES</w:t>
      </w:r>
    </w:p>
    <w:p w14:paraId="0C50C619" w14:textId="2A315349" w:rsidR="00AC008E" w:rsidRPr="004C56C6" w:rsidRDefault="00AC008E" w:rsidP="00E07423">
      <w:pPr>
        <w:pStyle w:val="NormalGrande"/>
      </w:pPr>
      <w:r>
        <w:t>RANYERY santos COUTINHO</w:t>
      </w: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5C8F3224" w14:textId="62072E45" w:rsidR="00370E34" w:rsidRPr="004C56C6" w:rsidRDefault="004C458F" w:rsidP="00E07423">
      <w:pPr>
        <w:pStyle w:val="NormalGrande"/>
      </w:pPr>
      <w:r>
        <w:t>Control block</w:t>
      </w: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7DDE9B36" w14:textId="77777777" w:rsidR="004C458F" w:rsidRDefault="004C458F" w:rsidP="003A0204">
      <w:pPr>
        <w:pStyle w:val="NormalGrande"/>
      </w:pPr>
    </w:p>
    <w:p w14:paraId="6553AE00" w14:textId="77777777" w:rsidR="004C458F" w:rsidRDefault="004C458F" w:rsidP="003A0204">
      <w:pPr>
        <w:pStyle w:val="NormalGrande"/>
      </w:pPr>
    </w:p>
    <w:p w14:paraId="03566D52" w14:textId="77777777" w:rsidR="004C458F" w:rsidRDefault="004C458F" w:rsidP="003A0204">
      <w:pPr>
        <w:pStyle w:val="NormalGrande"/>
      </w:pPr>
    </w:p>
    <w:p w14:paraId="668C7D36" w14:textId="77777777" w:rsidR="004C458F" w:rsidRDefault="004C458F" w:rsidP="003A0204">
      <w:pPr>
        <w:pStyle w:val="NormalGrande"/>
      </w:pPr>
    </w:p>
    <w:p w14:paraId="12836DB7" w14:textId="77777777" w:rsidR="004C458F" w:rsidRDefault="004C458F" w:rsidP="003A0204">
      <w:pPr>
        <w:pStyle w:val="NormalGrande"/>
      </w:pPr>
    </w:p>
    <w:p w14:paraId="51A0B9D2" w14:textId="77777777" w:rsidR="004C458F" w:rsidRDefault="004C458F" w:rsidP="003A0204">
      <w:pPr>
        <w:pStyle w:val="NormalGrande"/>
      </w:pPr>
    </w:p>
    <w:p w14:paraId="56CFDB21" w14:textId="77777777" w:rsidR="004C458F" w:rsidRDefault="004C458F" w:rsidP="003A0204">
      <w:pPr>
        <w:pStyle w:val="NormalGrande"/>
      </w:pPr>
    </w:p>
    <w:p w14:paraId="53C9A3AB" w14:textId="62609C66" w:rsidR="00370E34" w:rsidRPr="004C56C6" w:rsidRDefault="00370E34" w:rsidP="003A0204">
      <w:pPr>
        <w:pStyle w:val="NormalGrande"/>
      </w:pPr>
      <w:r w:rsidRPr="004C56C6"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lastRenderedPageBreak/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6931C5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0B2B3B2F" w14:textId="20AFA5E5" w:rsidR="003D4D98" w:rsidRDefault="003D4D98" w:rsidP="003F4E12">
      <w:pPr>
        <w:pStyle w:val="Ttulo2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EBD444D" wp14:editId="516C56D8">
            <wp:simplePos x="0" y="0"/>
            <wp:positionH relativeFrom="margin">
              <wp:posOffset>0</wp:posOffset>
            </wp:positionH>
            <wp:positionV relativeFrom="page">
              <wp:posOffset>1930845</wp:posOffset>
            </wp:positionV>
            <wp:extent cx="795020" cy="890270"/>
            <wp:effectExtent l="0" t="0" r="508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avicon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E34"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D7BF598" w14:textId="678992EC" w:rsidR="003D4D98" w:rsidRDefault="003D4D98" w:rsidP="003D4D98"/>
    <w:p w14:paraId="23D6453F" w14:textId="54C07B9A" w:rsidR="003D4D98" w:rsidRPr="003D4D98" w:rsidRDefault="003D4D98" w:rsidP="003D4D98">
      <w:pPr>
        <w:jc w:val="left"/>
        <w:rPr>
          <w:b/>
          <w:bCs/>
          <w:sz w:val="40"/>
          <w:szCs w:val="40"/>
        </w:rPr>
      </w:pPr>
      <w:r>
        <w:rPr>
          <w:b/>
          <w:bCs/>
          <w:color w:val="92CDDC" w:themeColor="accent5" w:themeTint="99"/>
          <w:sz w:val="40"/>
          <w:szCs w:val="40"/>
        </w:rPr>
        <w:t xml:space="preserve">          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Control</w:t>
      </w:r>
      <w:proofErr w:type="spellEnd"/>
      <w:r w:rsidRPr="003D4D98">
        <w:rPr>
          <w:b/>
          <w:bCs/>
          <w:color w:val="92CDDC" w:themeColor="accent5" w:themeTint="99"/>
          <w:sz w:val="40"/>
          <w:szCs w:val="40"/>
        </w:rPr>
        <w:t xml:space="preserve"> </w:t>
      </w:r>
      <w:proofErr w:type="spellStart"/>
      <w:r w:rsidRPr="003D4D98">
        <w:rPr>
          <w:b/>
          <w:bCs/>
          <w:color w:val="92CDDC" w:themeColor="accent5" w:themeTint="99"/>
          <w:sz w:val="40"/>
          <w:szCs w:val="40"/>
        </w:rPr>
        <w:t>Block</w:t>
      </w:r>
      <w:proofErr w:type="spellEnd"/>
    </w:p>
    <w:p w14:paraId="0FB1953D" w14:textId="23BFC4AB" w:rsidR="00370E34" w:rsidRDefault="003D4D98" w:rsidP="003F4E12">
      <w:pPr>
        <w:pStyle w:val="Ttulo2"/>
        <w:rPr>
          <w:caps w:val="0"/>
          <w:noProof/>
        </w:rPr>
      </w:pPr>
      <w:r>
        <w:rPr>
          <w:caps w:val="0"/>
          <w:noProof/>
        </w:rPr>
        <w:t xml:space="preserve">O grupo Control Block é composto por Bruna Garcia Delfino – Scrum Master do projeto, Kivia Moreira Araujo Desenvolvedora do projeto, Lucas Vinicius Alexandre Torres Desenvolvedor e Ranyery Santos Coutinho Product Owner . </w:t>
      </w:r>
    </w:p>
    <w:p w14:paraId="0EE8A379" w14:textId="10E62142" w:rsidR="000F2633" w:rsidRPr="000F2633" w:rsidRDefault="000F2633" w:rsidP="000F2633">
      <w:r>
        <w:t xml:space="preserve">O projeto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atua </w:t>
      </w:r>
      <w:r w:rsidR="009453F9">
        <w:t>em lojas</w:t>
      </w:r>
      <w:r>
        <w:t xml:space="preserve"> de varejo no entendimento do comportamento do usuário final em filas de lojas para tentar </w:t>
      </w:r>
      <w:r w:rsidR="00A059C3">
        <w:t xml:space="preserve">futura tomada de decisão do usuário varejista fazendo com que </w:t>
      </w:r>
      <w:proofErr w:type="spellStart"/>
      <w:r>
        <w:t>diminui</w:t>
      </w:r>
      <w:r w:rsidR="00A059C3">
        <w:t>a</w:t>
      </w:r>
      <w:proofErr w:type="spellEnd"/>
      <w:r>
        <w:t xml:space="preserve"> o tempo de espera e a otimiz</w:t>
      </w:r>
      <w:r w:rsidR="00A059C3">
        <w:t>e</w:t>
      </w:r>
      <w:r>
        <w:t xml:space="preserve"> </w:t>
      </w:r>
      <w:r w:rsidR="00A059C3">
        <w:t xml:space="preserve">o </w:t>
      </w:r>
      <w:r>
        <w:t xml:space="preserve"> tempo e </w:t>
      </w:r>
      <w:r w:rsidR="00A059C3">
        <w:t xml:space="preserve">a qualidade no </w:t>
      </w:r>
      <w:proofErr w:type="spellStart"/>
      <w:r w:rsidR="00A059C3">
        <w:t>atentimento</w:t>
      </w:r>
      <w:proofErr w:type="spellEnd"/>
      <w:r w:rsidR="00A059C3">
        <w:t>.</w:t>
      </w:r>
      <w:r>
        <w:t xml:space="preserve">  </w:t>
      </w:r>
    </w:p>
    <w:p w14:paraId="2AB6FB09" w14:textId="782D23FB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6B2743A9" w14:textId="59400898" w:rsidR="00021CE3" w:rsidRDefault="00021CE3" w:rsidP="00021CE3">
      <w:pPr>
        <w:spacing w:after="100"/>
        <w:rPr>
          <w:rFonts w:cs="Arial"/>
          <w:bCs/>
          <w:lang w:val="pt"/>
        </w:rPr>
      </w:pPr>
      <w:r w:rsidRPr="005676B3">
        <w:rPr>
          <w:rFonts w:cs="Arial"/>
          <w:bCs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0FE87507" w14:textId="316E16F0" w:rsidR="00021CE3" w:rsidRDefault="00021CE3" w:rsidP="00021CE3">
      <w:pPr>
        <w:spacing w:after="100"/>
        <w:rPr>
          <w:rFonts w:cs="Arial"/>
          <w:bCs/>
          <w:lang w:val="pt"/>
        </w:rPr>
      </w:pPr>
      <w:r w:rsidRPr="004647D5">
        <w:rPr>
          <w:rFonts w:cs="Arial"/>
          <w:bCs/>
          <w:lang w:val="pt"/>
        </w:rPr>
        <w:t>Conforme levantamento do</w:t>
      </w:r>
      <w:r>
        <w:rPr>
          <w:rFonts w:cs="Arial"/>
          <w:bCs/>
          <w:lang w:val="pt"/>
        </w:rPr>
        <w:t xml:space="preserve"> site</w:t>
      </w:r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Retail</w:t>
      </w:r>
      <w:proofErr w:type="spellEnd"/>
      <w:r w:rsidRPr="004647D5">
        <w:rPr>
          <w:rFonts w:cs="Arial"/>
          <w:bCs/>
          <w:lang w:val="pt"/>
        </w:rPr>
        <w:t xml:space="preserve"> </w:t>
      </w:r>
      <w:proofErr w:type="spellStart"/>
      <w:r w:rsidRPr="004647D5">
        <w:rPr>
          <w:rFonts w:cs="Arial"/>
          <w:bCs/>
          <w:lang w:val="pt"/>
        </w:rPr>
        <w:t>Reimagined</w:t>
      </w:r>
      <w:proofErr w:type="spellEnd"/>
      <w:r w:rsidRPr="004647D5">
        <w:rPr>
          <w:rFonts w:cs="Arial"/>
          <w:bCs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46146C21" w14:textId="224A8DB4" w:rsidR="00A53FEA" w:rsidRPr="003F4E12" w:rsidRDefault="00A53FEA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62CBB753" w14:textId="77777777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cs="Arial"/>
          <w:bCs/>
          <w:lang w:val="pt"/>
        </w:rPr>
        <w:t>fazendo com</w:t>
      </w:r>
      <w:r w:rsidRPr="000C42B7">
        <w:rPr>
          <w:rFonts w:cs="Arial"/>
          <w:bCs/>
          <w:lang w:val="pt"/>
        </w:rPr>
        <w:t xml:space="preserve"> </w:t>
      </w:r>
      <w:r>
        <w:rPr>
          <w:rFonts w:cs="Arial"/>
          <w:bCs/>
          <w:lang w:val="pt"/>
        </w:rPr>
        <w:t xml:space="preserve">que </w:t>
      </w:r>
      <w:r w:rsidRPr="000C42B7">
        <w:rPr>
          <w:rFonts w:cs="Arial"/>
          <w:bCs/>
          <w:lang w:val="pt"/>
        </w:rPr>
        <w:t xml:space="preserve">clientes </w:t>
      </w:r>
      <w:r>
        <w:rPr>
          <w:rFonts w:cs="Arial"/>
          <w:bCs/>
          <w:lang w:val="pt"/>
        </w:rPr>
        <w:t xml:space="preserve">desistiram da compra </w:t>
      </w:r>
      <w:r w:rsidRPr="000C42B7">
        <w:rPr>
          <w:rFonts w:cs="Arial"/>
          <w:bCs/>
          <w:lang w:val="pt"/>
        </w:rPr>
        <w:t xml:space="preserve">devido à demora </w:t>
      </w:r>
      <w:r>
        <w:rPr>
          <w:rFonts w:cs="Arial"/>
          <w:bCs/>
          <w:lang w:val="pt"/>
        </w:rPr>
        <w:t>no</w:t>
      </w:r>
      <w:r w:rsidRPr="000C42B7">
        <w:rPr>
          <w:rFonts w:cs="Arial"/>
          <w:bCs/>
          <w:lang w:val="pt"/>
        </w:rPr>
        <w:t xml:space="preserve"> atend</w:t>
      </w:r>
      <w:r>
        <w:rPr>
          <w:rFonts w:cs="Arial"/>
          <w:bCs/>
          <w:lang w:val="pt"/>
        </w:rPr>
        <w:t xml:space="preserve">imento.  </w:t>
      </w:r>
    </w:p>
    <w:p w14:paraId="3C44D95F" w14:textId="41DA9A01" w:rsidR="00087537" w:rsidRDefault="00087537" w:rsidP="00087537">
      <w:pPr>
        <w:spacing w:after="100"/>
        <w:rPr>
          <w:rFonts w:cs="Arial"/>
          <w:bCs/>
          <w:lang w:val="pt"/>
        </w:rPr>
      </w:pPr>
      <w:r w:rsidRPr="000C42B7">
        <w:rPr>
          <w:rFonts w:cs="Arial"/>
          <w:bCs/>
          <w:lang w:val="pt"/>
        </w:rPr>
        <w:t>Em casos de "abandono" da fila,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>os produtos fica</w:t>
      </w:r>
      <w:r>
        <w:rPr>
          <w:rFonts w:cs="Arial"/>
          <w:bCs/>
          <w:lang w:val="pt"/>
        </w:rPr>
        <w:t>m</w:t>
      </w:r>
      <w:r w:rsidRPr="000C42B7">
        <w:rPr>
          <w:rFonts w:cs="Arial"/>
          <w:bCs/>
          <w:lang w:val="pt"/>
        </w:rPr>
        <w:t xml:space="preserve"> fora das prateleiras, exigindo</w:t>
      </w:r>
      <w:r>
        <w:rPr>
          <w:rFonts w:cs="Arial"/>
          <w:bCs/>
          <w:lang w:val="pt"/>
        </w:rPr>
        <w:t xml:space="preserve"> </w:t>
      </w:r>
      <w:r w:rsidRPr="000C42B7">
        <w:rPr>
          <w:rFonts w:cs="Arial"/>
          <w:bCs/>
          <w:lang w:val="pt"/>
        </w:rPr>
        <w:t xml:space="preserve">reorganização das mercadorias. Tal cenário é constantemente repetido já que não há </w:t>
      </w:r>
      <w:r w:rsidRPr="000C42B7">
        <w:rPr>
          <w:rFonts w:cs="Arial"/>
          <w:bCs/>
          <w:lang w:val="pt"/>
        </w:rPr>
        <w:lastRenderedPageBreak/>
        <w:t>investimento em tecnologias de gestão de fila eficiente que possibilite monitorar quantos clientes aguardam atendimento para a efetuação da compra e quantos desistem no meio do caminho.</w:t>
      </w:r>
    </w:p>
    <w:p w14:paraId="7A52E191" w14:textId="76D1B82E" w:rsidR="005263BC" w:rsidRPr="009B4A09" w:rsidRDefault="005263BC" w:rsidP="00087537">
      <w:pPr>
        <w:spacing w:after="100"/>
        <w:rPr>
          <w:rFonts w:cs="Arial"/>
          <w:bCs/>
          <w:u w:val="single"/>
          <w:lang w:val="pt"/>
        </w:rPr>
      </w:pPr>
      <w:r>
        <w:rPr>
          <w:rFonts w:eastAsia="Arial" w:cs="Arial"/>
        </w:rPr>
        <w:t>O presente trabalho pode ser justificado pela importância do monitoramento em tempo real para o usuário em lojas de varejo, para otimização do serviço e evitar a perda de futuros clientes em suas lojas, e perda de faturamento.</w:t>
      </w:r>
    </w:p>
    <w:p w14:paraId="35EA34EA" w14:textId="77777777" w:rsidR="003F4E12" w:rsidRDefault="003F4E12" w:rsidP="003712CA"/>
    <w:p w14:paraId="662E6477" w14:textId="0A8AAA3B" w:rsidR="003F4E12" w:rsidRDefault="00CE6EFB" w:rsidP="003F4E12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04B14AAA" w14:textId="371C40F0" w:rsidR="00087537" w:rsidRPr="00087537" w:rsidRDefault="00087537" w:rsidP="00087537">
      <w:r>
        <w:t>Monitoramento do comportamento do usuário em filas</w:t>
      </w:r>
      <w:r w:rsidR="00900908">
        <w:t xml:space="preserve"> de lojas</w:t>
      </w:r>
      <w:r>
        <w:t>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t>diagrama da solução</w:t>
      </w:r>
      <w:bookmarkEnd w:id="8"/>
    </w:p>
    <w:p w14:paraId="2D0B5FD2" w14:textId="06E259F5" w:rsidR="003F4E12" w:rsidRDefault="003F4E12" w:rsidP="003F4E12"/>
    <w:p w14:paraId="34A1D044" w14:textId="462BD828" w:rsidR="00087537" w:rsidRDefault="00D345B4" w:rsidP="003F4E12">
      <w:pPr>
        <w:sectPr w:rsidR="00087537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D345B4">
        <w:rPr>
          <w:noProof/>
          <w:lang w:eastAsia="pt-BR"/>
        </w:rPr>
        <w:drawing>
          <wp:inline distT="0" distB="0" distL="0" distR="0" wp14:anchorId="1B104D87" wp14:editId="7C9E20A0">
            <wp:extent cx="5267325" cy="3773170"/>
            <wp:effectExtent l="0" t="0" r="9525" b="0"/>
            <wp:docPr id="3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76" cy="37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23E100A8" w14:textId="7DB4CAC4" w:rsidR="00124F5F" w:rsidRDefault="00370E34" w:rsidP="00124F5F">
      <w:r w:rsidRPr="004B1208">
        <w:tab/>
      </w:r>
      <w:r w:rsidR="00AC008E">
        <w:t xml:space="preserve">Bruna Garcia Delfino – Scrum </w:t>
      </w:r>
      <w:r w:rsidR="008D69CA">
        <w:t xml:space="preserve">Master, </w:t>
      </w:r>
      <w:proofErr w:type="spellStart"/>
      <w:r w:rsidR="008D69CA">
        <w:t>Kivia</w:t>
      </w:r>
      <w:proofErr w:type="spellEnd"/>
      <w:r w:rsidR="008D69CA">
        <w:t xml:space="preserve"> Moreira </w:t>
      </w:r>
      <w:proofErr w:type="spellStart"/>
      <w:r w:rsidR="008D69CA">
        <w:t>Araujo</w:t>
      </w:r>
      <w:proofErr w:type="spellEnd"/>
      <w:r w:rsidR="008D69CA">
        <w:t xml:space="preserve"> – </w:t>
      </w:r>
      <w:proofErr w:type="spellStart"/>
      <w:r w:rsidR="008D69CA">
        <w:t>Dev</w:t>
      </w:r>
      <w:proofErr w:type="spellEnd"/>
      <w:r w:rsidR="008D69CA">
        <w:t xml:space="preserve"> </w:t>
      </w:r>
      <w:proofErr w:type="spellStart"/>
      <w:r w:rsidR="008D69CA">
        <w:t>team</w:t>
      </w:r>
      <w:proofErr w:type="spellEnd"/>
      <w:r w:rsidR="008D69CA">
        <w:t>,</w:t>
      </w:r>
    </w:p>
    <w:p w14:paraId="1BD3CDE2" w14:textId="1EF95295" w:rsidR="008D69CA" w:rsidRPr="008D69CA" w:rsidRDefault="008D69CA" w:rsidP="00124F5F">
      <w:r>
        <w:t xml:space="preserve">Lucas Vinicius Alexandre Torres – </w:t>
      </w:r>
      <w:proofErr w:type="spellStart"/>
      <w:r>
        <w:t>Dev</w:t>
      </w:r>
      <w:proofErr w:type="spellEnd"/>
      <w:r>
        <w:t xml:space="preserve"> Team, </w:t>
      </w:r>
      <w:proofErr w:type="spellStart"/>
      <w:r>
        <w:t>Ranyery</w:t>
      </w:r>
      <w:proofErr w:type="spellEnd"/>
      <w:r>
        <w:t xml:space="preserve"> Dos Santos Coutinho.</w:t>
      </w:r>
    </w:p>
    <w:p w14:paraId="09E2F69D" w14:textId="77777777" w:rsidR="00370E34" w:rsidRDefault="00370E34" w:rsidP="00151454">
      <w:r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36D8D2B1" w14:textId="346F9600" w:rsidR="00370E34" w:rsidRDefault="00EB4A20" w:rsidP="00EB4A20">
      <w:r w:rsidRPr="004B1208">
        <w:tab/>
      </w:r>
      <w:r w:rsidR="004F00C9">
        <w:tab/>
      </w:r>
      <w:r w:rsidR="008D69CA">
        <w:t xml:space="preserve">O processo de gestão do projeto foi feito através do </w:t>
      </w:r>
      <w:proofErr w:type="spellStart"/>
      <w:r w:rsidR="008D69CA">
        <w:t>Trello</w:t>
      </w:r>
      <w:proofErr w:type="spellEnd"/>
      <w:r w:rsidR="008D69CA">
        <w:t xml:space="preserve"> e </w:t>
      </w:r>
      <w:proofErr w:type="spellStart"/>
      <w:r w:rsidR="008D69CA">
        <w:t>Git</w:t>
      </w:r>
      <w:proofErr w:type="spellEnd"/>
      <w:r w:rsidR="008D69CA">
        <w:t xml:space="preserve"> Hub, </w:t>
      </w:r>
    </w:p>
    <w:p w14:paraId="37DA47BB" w14:textId="1E9C43AC" w:rsidR="008D69CA" w:rsidRDefault="008D69CA" w:rsidP="00EB4A20">
      <w:r>
        <w:t xml:space="preserve">O </w:t>
      </w:r>
      <w:proofErr w:type="spellStart"/>
      <w:r>
        <w:t>trello</w:t>
      </w:r>
      <w:proofErr w:type="spellEnd"/>
      <w:r>
        <w:t xml:space="preserve"> ele auxilia o grupo no agendamento, organização de tarefas e reuniões do grupo.</w:t>
      </w:r>
    </w:p>
    <w:p w14:paraId="6BDCD155" w14:textId="7467B983" w:rsidR="008D69CA" w:rsidRDefault="008D69CA" w:rsidP="00EB4A20">
      <w:r>
        <w:t>Todas as rotações de tarefas eram organizadas com Sprints então quando mudava a Sprint as tarefas eram distribuídas para outra pessoa.</w:t>
      </w:r>
    </w:p>
    <w:p w14:paraId="29D19E61" w14:textId="59FF7137" w:rsidR="008D69CA" w:rsidRDefault="008D69CA" w:rsidP="00EB4A20">
      <w:r>
        <w:rPr>
          <w:noProof/>
          <w:lang w:eastAsia="pt-BR"/>
        </w:rPr>
        <w:drawing>
          <wp:inline distT="0" distB="0" distL="0" distR="0" wp14:anchorId="31760692" wp14:editId="787F7606">
            <wp:extent cx="5760720" cy="28301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518D" w14:textId="77777777" w:rsidR="008D69CA" w:rsidRDefault="008D69CA" w:rsidP="00EB4A20"/>
    <w:p w14:paraId="0EB47C64" w14:textId="77777777" w:rsidR="008D69CA" w:rsidRDefault="008D69CA" w:rsidP="00EB4A20"/>
    <w:p w14:paraId="15F1782D" w14:textId="77777777" w:rsidR="008D69CA" w:rsidRDefault="008D69CA" w:rsidP="00EB4A20"/>
    <w:p w14:paraId="61BBEC16" w14:textId="77777777" w:rsidR="008D69CA" w:rsidRDefault="008D69CA" w:rsidP="00EB4A20"/>
    <w:p w14:paraId="4F730B0A" w14:textId="77777777" w:rsidR="008D69CA" w:rsidRDefault="008D69CA" w:rsidP="00EB4A20"/>
    <w:p w14:paraId="2FDFFA49" w14:textId="77777777" w:rsidR="008D69CA" w:rsidRDefault="008D69CA" w:rsidP="00EB4A20"/>
    <w:p w14:paraId="48560588" w14:textId="77777777" w:rsidR="008D69CA" w:rsidRDefault="008D69CA" w:rsidP="00EB4A20"/>
    <w:p w14:paraId="61ABBFB8" w14:textId="77777777" w:rsidR="008D69CA" w:rsidRDefault="008D69CA" w:rsidP="00EB4A20"/>
    <w:p w14:paraId="37A731C8" w14:textId="7D452777" w:rsidR="008D69CA" w:rsidRDefault="008D69CA" w:rsidP="00EB4A20">
      <w:r>
        <w:lastRenderedPageBreak/>
        <w:t xml:space="preserve">Já o </w:t>
      </w:r>
      <w:proofErr w:type="spellStart"/>
      <w:r>
        <w:t>Git</w:t>
      </w:r>
      <w:proofErr w:type="spellEnd"/>
      <w:r>
        <w:t xml:space="preserve"> </w:t>
      </w:r>
      <w:r w:rsidR="00CE1CBB">
        <w:t>Hub ajuda</w:t>
      </w:r>
      <w:r>
        <w:t xml:space="preserve"> no controle de versionamento do projeto, onde se caso algo der errado podemos voltar para a </w:t>
      </w:r>
      <w:proofErr w:type="spellStart"/>
      <w:r>
        <w:t>ultima</w:t>
      </w:r>
      <w:proofErr w:type="spellEnd"/>
      <w:r>
        <w:t xml:space="preserve"> versão do software.</w:t>
      </w:r>
    </w:p>
    <w:p w14:paraId="0129A50E" w14:textId="4AE01697" w:rsidR="008D69CA" w:rsidRDefault="008D69CA" w:rsidP="00EB4A20">
      <w:r>
        <w:rPr>
          <w:noProof/>
          <w:lang w:eastAsia="pt-BR"/>
        </w:rPr>
        <w:drawing>
          <wp:inline distT="0" distB="0" distL="0" distR="0" wp14:anchorId="11CF6D89" wp14:editId="4E8878BC">
            <wp:extent cx="5760720" cy="35756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1F7A14B0" w14:textId="3F49A0E3" w:rsidR="00370E34" w:rsidRDefault="00EB4A20" w:rsidP="00EB4A20">
      <w:r w:rsidRPr="004B1208">
        <w:tab/>
      </w:r>
      <w:r w:rsidR="001A3D35">
        <w:rPr>
          <w:noProof/>
          <w:lang w:eastAsia="pt-BR"/>
        </w:rPr>
        <w:drawing>
          <wp:inline distT="0" distB="0" distL="0" distR="0" wp14:anchorId="06ADFEFB" wp14:editId="1219E0B4">
            <wp:extent cx="5760720" cy="19202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192CAB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09D80282" w14:textId="78A88794" w:rsidR="00EB4A20" w:rsidRDefault="00EB4A20" w:rsidP="00EB4A20">
      <w:r w:rsidRPr="004B1208">
        <w:tab/>
      </w:r>
      <w:r w:rsidR="00727BF7" w:rsidRPr="00727BF7">
        <w:drawing>
          <wp:inline distT="0" distB="0" distL="0" distR="0" wp14:anchorId="746635E5" wp14:editId="62C2D1AC">
            <wp:extent cx="5953817" cy="2819400"/>
            <wp:effectExtent l="0" t="0" r="8890" b="0"/>
            <wp:docPr id="6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D95FB6F2-D3CE-4B59-BD54-B644B1C42A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D95FB6F2-D3CE-4B59-BD54-B644B1C42A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99" t="1114" r="667" b="841"/>
                    <a:stretch/>
                  </pic:blipFill>
                  <pic:spPr>
                    <a:xfrm>
                      <a:off x="0" y="0"/>
                      <a:ext cx="5957727" cy="282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_GoBack"/>
      <w:bookmarkEnd w:id="14"/>
      <w:r w:rsidR="005D1AEE">
        <w:t>.</w:t>
      </w:r>
    </w:p>
    <w:p w14:paraId="3EE4FA63" w14:textId="77777777" w:rsidR="00EB4A20" w:rsidRDefault="00EB4A20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5" w:name="_Toc512519598"/>
      <w:r w:rsidRPr="00192CAB">
        <w:rPr>
          <w:b/>
        </w:rPr>
        <w:t>Sprints / sprint backlog</w:t>
      </w:r>
      <w:bookmarkEnd w:id="15"/>
      <w:r w:rsidRPr="00192CAB">
        <w:rPr>
          <w:b/>
        </w:rPr>
        <w:t xml:space="preserve"> </w:t>
      </w:r>
    </w:p>
    <w:p w14:paraId="0291C467" w14:textId="13B33BE6" w:rsidR="000C7251" w:rsidRDefault="000C7251" w:rsidP="000C7251">
      <w:r w:rsidRPr="004B1208">
        <w:tab/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6931C5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6" w:name="_Toc512519599"/>
      <w:r>
        <w:rPr>
          <w:color w:val="000000"/>
        </w:rPr>
        <w:lastRenderedPageBreak/>
        <w:t>desenvolvimento do projeto</w:t>
      </w:r>
      <w:bookmarkEnd w:id="16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7" w:name="_Toc512519600"/>
      <w:r w:rsidRPr="00192CAB">
        <w:rPr>
          <w:b/>
        </w:rPr>
        <w:t>Solução Técnica – Aquisição de dados via Arduino</w:t>
      </w:r>
      <w:bookmarkEnd w:id="17"/>
      <w:r w:rsidRPr="00192CAB">
        <w:rPr>
          <w:b/>
        </w:rPr>
        <w:t xml:space="preserve"> </w:t>
      </w:r>
    </w:p>
    <w:p w14:paraId="1D4A69F9" w14:textId="74EB6117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F8B568" wp14:editId="67AC1A6D">
            <wp:extent cx="5760720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DC">
        <w:t>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lastRenderedPageBreak/>
        <w:t>Solução Técnica - Aplicação</w:t>
      </w:r>
      <w:bookmarkEnd w:id="19"/>
      <w:r w:rsidRPr="00192CAB">
        <w:rPr>
          <w:b/>
        </w:rPr>
        <w:t xml:space="preserve"> </w:t>
      </w:r>
    </w:p>
    <w:p w14:paraId="2B1CD552" w14:textId="331D25B0" w:rsidR="00A66A93" w:rsidRDefault="00A66A93" w:rsidP="00A66A93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03B9B7F" wp14:editId="75D32BE1">
            <wp:extent cx="5760720" cy="4467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lastRenderedPageBreak/>
        <w:t>Banco de Dados</w:t>
      </w:r>
      <w:bookmarkEnd w:id="20"/>
      <w:r w:rsidRPr="00192CAB">
        <w:rPr>
          <w:b/>
        </w:rPr>
        <w:t xml:space="preserve"> </w:t>
      </w:r>
    </w:p>
    <w:p w14:paraId="22D6D02A" w14:textId="082068C8" w:rsidR="00A66A93" w:rsidRDefault="008E5FAA" w:rsidP="00A66A93"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2DB3CFF8" wp14:editId="395094A0">
            <wp:simplePos x="0" y="0"/>
            <wp:positionH relativeFrom="margin">
              <wp:align>left</wp:align>
            </wp:positionH>
            <wp:positionV relativeFrom="paragraph">
              <wp:posOffset>3649980</wp:posOffset>
            </wp:positionV>
            <wp:extent cx="5324475" cy="3467100"/>
            <wp:effectExtent l="0" t="0" r="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6A93" w:rsidRPr="004B1208">
        <w:tab/>
      </w:r>
      <w:r>
        <w:rPr>
          <w:noProof/>
          <w:lang w:eastAsia="pt-BR"/>
        </w:rPr>
        <w:drawing>
          <wp:inline distT="0" distB="0" distL="0" distR="0" wp14:anchorId="48D7A656" wp14:editId="7E27A596">
            <wp:extent cx="5760720" cy="32981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7599" w14:textId="778017DD" w:rsidR="0050323E" w:rsidRDefault="0050323E" w:rsidP="00A66A93"/>
    <w:p w14:paraId="1693D672" w14:textId="57679DED" w:rsidR="0050323E" w:rsidRDefault="008E5FAA" w:rsidP="00A66A93">
      <w:r>
        <w:rPr>
          <w:noProof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 wp14:anchorId="49DB85AB" wp14:editId="670E75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943350" cy="4800600"/>
            <wp:effectExtent l="0" t="0" r="0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FCB1A7" w14:textId="63EEE764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5A4F904D" w:rsidR="00E04392" w:rsidRDefault="00E04392" w:rsidP="00E04392"/>
    <w:p w14:paraId="04F22B89" w14:textId="03607218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0DDD298E" w:rsidR="00E04392" w:rsidRDefault="00460580" w:rsidP="00E04392">
      <w:r w:rsidRPr="00CE1CBB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9A893AE" wp14:editId="789652D0">
            <wp:simplePos x="0" y="0"/>
            <wp:positionH relativeFrom="page">
              <wp:posOffset>1047115</wp:posOffset>
            </wp:positionH>
            <wp:positionV relativeFrom="margin">
              <wp:posOffset>6720840</wp:posOffset>
            </wp:positionV>
            <wp:extent cx="5095875" cy="2151380"/>
            <wp:effectExtent l="0" t="0" r="9525" b="127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392" w:rsidRPr="004B1208">
        <w:tab/>
      </w:r>
      <w:r w:rsidR="00CE1CBB">
        <w:t xml:space="preserve">A home </w:t>
      </w:r>
      <w:proofErr w:type="spellStart"/>
      <w:r w:rsidR="00CE1CBB">
        <w:t>page</w:t>
      </w:r>
      <w:proofErr w:type="spellEnd"/>
      <w:r w:rsidR="00CE1CBB">
        <w:t xml:space="preserve"> do usuário é aonde se encontra todas as informações sobre o produto e a empresa </w:t>
      </w:r>
      <w:proofErr w:type="spellStart"/>
      <w:r w:rsidR="00CE1CBB">
        <w:t>Control</w:t>
      </w:r>
      <w:proofErr w:type="spellEnd"/>
      <w:r w:rsidR="00CE1CBB">
        <w:t xml:space="preserve"> </w:t>
      </w:r>
      <w:proofErr w:type="spellStart"/>
      <w:r w:rsidR="00CE1CBB">
        <w:t>Block</w:t>
      </w:r>
      <w:proofErr w:type="spellEnd"/>
      <w:r w:rsidR="00CE1CBB">
        <w:t>.</w:t>
      </w:r>
    </w:p>
    <w:p w14:paraId="2F4FDE3F" w14:textId="218D6ED1" w:rsidR="00CE1CBB" w:rsidRDefault="00CE1CBB" w:rsidP="00E04392"/>
    <w:p w14:paraId="7E1E3528" w14:textId="5697852E" w:rsidR="00CE1CBB" w:rsidRDefault="00CE1CBB" w:rsidP="00E04392">
      <w:r>
        <w:t xml:space="preserve">O canal de ajuda ao usuário é onde ele manda todas suas dúvidas e incidentes que ocorrem com sua aplicação </w:t>
      </w:r>
    </w:p>
    <w:p w14:paraId="7F1884C4" w14:textId="4413223E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13F0B7B9" wp14:editId="14C4FD7D">
            <wp:extent cx="2638793" cy="4163006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0506" w14:textId="3FF7000D" w:rsidR="00CE1CBB" w:rsidRDefault="00CE1CBB" w:rsidP="00E04392">
      <w:r>
        <w:t xml:space="preserve">Na home </w:t>
      </w:r>
      <w:proofErr w:type="spellStart"/>
      <w:r>
        <w:t>page</w:t>
      </w:r>
      <w:proofErr w:type="spellEnd"/>
      <w:r>
        <w:t xml:space="preserve"> se encontra também o simulador financeiro onde o usuário pode calcular os benefícios usando nosso sistema</w:t>
      </w:r>
      <w:r w:rsidR="005255A8">
        <w:t xml:space="preserve">, onde ele indica a quantidade de sensores, a quantidade de caixas e por quanto tempo pretende usar o nosso produto </w:t>
      </w:r>
    </w:p>
    <w:p w14:paraId="04DEBE9F" w14:textId="056CB7D0" w:rsidR="00CE1CBB" w:rsidRDefault="00CE1CBB" w:rsidP="00E04392">
      <w:r w:rsidRPr="00CE1CBB">
        <w:rPr>
          <w:noProof/>
          <w:lang w:eastAsia="pt-BR"/>
        </w:rPr>
        <w:drawing>
          <wp:inline distT="0" distB="0" distL="0" distR="0" wp14:anchorId="36D45D1C" wp14:editId="19EE54FE">
            <wp:extent cx="5760720" cy="10769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0016" w14:textId="650A571D" w:rsidR="00CE1CBB" w:rsidRDefault="00CE1CBB" w:rsidP="00E04392">
      <w:r w:rsidRPr="00CE1CB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8BCE919" wp14:editId="39182429">
            <wp:simplePos x="0" y="0"/>
            <wp:positionH relativeFrom="column">
              <wp:posOffset>520</wp:posOffset>
            </wp:positionH>
            <wp:positionV relativeFrom="page">
              <wp:posOffset>2125683</wp:posOffset>
            </wp:positionV>
            <wp:extent cx="1057275" cy="381000"/>
            <wp:effectExtent l="0" t="0" r="9525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E625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E73414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129523D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3A760E6" w14:textId="77777777" w:rsidR="005255A8" w:rsidRDefault="005255A8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73A8423" w14:textId="21711F35" w:rsidR="00E04392" w:rsidRDefault="005255A8" w:rsidP="00E04392">
      <w:pPr>
        <w:spacing w:line="240" w:lineRule="auto"/>
        <w:jc w:val="left"/>
        <w:rPr>
          <w:rFonts w:cs="Arial"/>
          <w:color w:val="000000"/>
        </w:rPr>
      </w:pPr>
      <w:r w:rsidRPr="005255A8">
        <w:rPr>
          <w:rFonts w:cs="Arial"/>
          <w:noProof/>
          <w:color w:val="000000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3237C178" wp14:editId="18D1BD14">
            <wp:simplePos x="0" y="0"/>
            <wp:positionH relativeFrom="margin">
              <wp:align>left</wp:align>
            </wp:positionH>
            <wp:positionV relativeFrom="page">
              <wp:posOffset>1412949</wp:posOffset>
            </wp:positionV>
            <wp:extent cx="3933825" cy="3476625"/>
            <wp:effectExtent l="0" t="0" r="9525" b="952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5A8">
        <w:rPr>
          <w:rFonts w:cs="Arial"/>
          <w:color w:val="000000"/>
        </w:rPr>
        <w:t>Gerando</w:t>
      </w:r>
      <w:r>
        <w:rPr>
          <w:rFonts w:cs="Arial"/>
          <w:b/>
          <w:bCs/>
          <w:color w:val="000000"/>
        </w:rPr>
        <w:t xml:space="preserve"> </w:t>
      </w:r>
      <w:r>
        <w:rPr>
          <w:rFonts w:cs="Arial"/>
          <w:color w:val="000000"/>
        </w:rPr>
        <w:t>um custo final de acordo com os campos informados acima</w:t>
      </w:r>
    </w:p>
    <w:p w14:paraId="2E187A25" w14:textId="673F44D1" w:rsidR="005255A8" w:rsidRPr="005255A8" w:rsidRDefault="005255A8" w:rsidP="00E04392">
      <w:pPr>
        <w:spacing w:line="240" w:lineRule="auto"/>
        <w:jc w:val="left"/>
        <w:rPr>
          <w:rFonts w:cs="Arial"/>
          <w:color w:val="000000"/>
        </w:rPr>
      </w:pPr>
    </w:p>
    <w:p w14:paraId="0AEBF375" w14:textId="716D1078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5B6B49B2" w:rsidR="00E04392" w:rsidRDefault="005255A8" w:rsidP="00E04392">
      <w:r w:rsidRPr="005255A8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01C1F3B" wp14:editId="69053EFB">
            <wp:simplePos x="0" y="0"/>
            <wp:positionH relativeFrom="margin">
              <wp:align>left</wp:align>
            </wp:positionH>
            <wp:positionV relativeFrom="paragraph">
              <wp:posOffset>925508</wp:posOffset>
            </wp:positionV>
            <wp:extent cx="3799840" cy="3538220"/>
            <wp:effectExtent l="0" t="0" r="0" b="508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tela de cadastro é onde o usuário cadastra suas informações pessoais para ser registrado no sistema para que possamos disponibilizar os dados, o usuário cadastra o seu nome completo, E-mail e senha.</w:t>
      </w:r>
    </w:p>
    <w:p w14:paraId="0B15B670" w14:textId="740F4969" w:rsidR="005255A8" w:rsidRDefault="005255A8" w:rsidP="00E04392">
      <w:r>
        <w:lastRenderedPageBreak/>
        <w:t>A tela de login é onde ele informa os dados cadastrados para entrar no sistema, informando o seu E-mail e senha.</w:t>
      </w:r>
    </w:p>
    <w:p w14:paraId="09802B66" w14:textId="4A79B044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4146D96F" wp14:editId="56104D7E">
            <wp:extent cx="4801270" cy="4563112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0435" w14:textId="30DA3E35" w:rsidR="005255A8" w:rsidRDefault="005255A8" w:rsidP="00E04392">
      <w:r w:rsidRPr="005255A8">
        <w:rPr>
          <w:noProof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509C793C" wp14:editId="62140358">
            <wp:simplePos x="0" y="0"/>
            <wp:positionH relativeFrom="margin">
              <wp:align>right</wp:align>
            </wp:positionH>
            <wp:positionV relativeFrom="paragraph">
              <wp:posOffset>906797</wp:posOffset>
            </wp:positionV>
            <wp:extent cx="5760720" cy="2754630"/>
            <wp:effectExtent l="0" t="0" r="0" b="76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Após informar todos os dados </w:t>
      </w:r>
      <w:proofErr w:type="spellStart"/>
      <w:r>
        <w:t>solicidados</w:t>
      </w:r>
      <w:proofErr w:type="spellEnd"/>
      <w:r>
        <w:t xml:space="preserve"> o usuário é redirecionado para a tela da dashboard onde todas as informações dos sensores já instalados podem ser </w:t>
      </w:r>
      <w:r w:rsidR="009453F9">
        <w:t>visualizadas</w:t>
      </w:r>
      <w:r>
        <w:t xml:space="preserve"> pelo usuário final </w:t>
      </w:r>
    </w:p>
    <w:p w14:paraId="372E74AA" w14:textId="53EA50B3" w:rsidR="005255A8" w:rsidRDefault="005255A8" w:rsidP="00E04392">
      <w:r>
        <w:t xml:space="preserve">Na </w:t>
      </w:r>
      <w:proofErr w:type="spellStart"/>
      <w:r>
        <w:t>pagina</w:t>
      </w:r>
      <w:proofErr w:type="spellEnd"/>
      <w:r>
        <w:t xml:space="preserve"> de gráficos são disponibilizados gráficos semanais e mensais como relatório ao usuário</w:t>
      </w:r>
    </w:p>
    <w:p w14:paraId="4FCBB206" w14:textId="6149CCF2" w:rsidR="005255A8" w:rsidRDefault="005255A8" w:rsidP="00E04392">
      <w:r w:rsidRPr="005255A8">
        <w:rPr>
          <w:noProof/>
          <w:lang w:eastAsia="pt-BR"/>
        </w:rPr>
        <w:drawing>
          <wp:inline distT="0" distB="0" distL="0" distR="0" wp14:anchorId="6748564C" wp14:editId="5D23A183">
            <wp:extent cx="1543265" cy="56205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2B4" w14:textId="0B0E0BD4" w:rsidR="005255A8" w:rsidRDefault="005255A8" w:rsidP="00E04392"/>
    <w:p w14:paraId="00E98C4E" w14:textId="44C1A37A" w:rsidR="005255A8" w:rsidRDefault="005255A8" w:rsidP="00E04392"/>
    <w:p w14:paraId="1CB30174" w14:textId="53A95D0E" w:rsidR="005255A8" w:rsidRDefault="00102B8E" w:rsidP="00E04392">
      <w:r w:rsidRPr="005255A8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4F5F0F3A" wp14:editId="5C04D8D3">
            <wp:simplePos x="0" y="0"/>
            <wp:positionH relativeFrom="column">
              <wp:posOffset>-35626</wp:posOffset>
            </wp:positionH>
            <wp:positionV relativeFrom="paragraph">
              <wp:posOffset>332781</wp:posOffset>
            </wp:positionV>
            <wp:extent cx="5760720" cy="1931670"/>
            <wp:effectExtent l="0" t="0" r="0" b="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5A8">
        <w:t xml:space="preserve">Exibindo todas as informações coletadas pelos sensores. </w:t>
      </w:r>
    </w:p>
    <w:p w14:paraId="043CACFF" w14:textId="02943563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lastRenderedPageBreak/>
        <w:t>Testes</w:t>
      </w:r>
      <w:bookmarkEnd w:id="22"/>
      <w:r w:rsidRPr="00192CAB">
        <w:rPr>
          <w:b/>
        </w:rPr>
        <w:t xml:space="preserve"> </w:t>
      </w:r>
    </w:p>
    <w:p w14:paraId="26C57673" w14:textId="5357C7C3" w:rsidR="00E04392" w:rsidRDefault="00E04392" w:rsidP="00E04392">
      <w:r w:rsidRPr="004B1208">
        <w:tab/>
      </w:r>
      <w:r w:rsidR="0050323E">
        <w:rPr>
          <w:noProof/>
          <w:lang w:eastAsia="pt-BR"/>
        </w:rPr>
        <w:drawing>
          <wp:inline distT="0" distB="0" distL="0" distR="0" wp14:anchorId="043ED3B8" wp14:editId="4931CB3F">
            <wp:extent cx="5760720" cy="2735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0FB" w14:textId="55FAB431" w:rsidR="0050323E" w:rsidRDefault="0050323E" w:rsidP="00E04392">
      <w:r>
        <w:rPr>
          <w:noProof/>
          <w:lang w:eastAsia="pt-BR"/>
        </w:rPr>
        <w:drawing>
          <wp:inline distT="0" distB="0" distL="0" distR="0" wp14:anchorId="63CC86E9" wp14:editId="7BBE3485">
            <wp:extent cx="5760720" cy="28162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36E" w14:textId="2102AD95" w:rsidR="0050323E" w:rsidRDefault="0050323E" w:rsidP="00E04392">
      <w:r>
        <w:rPr>
          <w:noProof/>
          <w:lang w:eastAsia="pt-BR"/>
        </w:rPr>
        <w:drawing>
          <wp:inline distT="0" distB="0" distL="0" distR="0" wp14:anchorId="0AEC0C90" wp14:editId="2FA256D7">
            <wp:extent cx="5760720" cy="12033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3085" w14:textId="60A4BF0E" w:rsidR="009D0670" w:rsidRDefault="009D0670" w:rsidP="00E04392">
      <w:r>
        <w:rPr>
          <w:noProof/>
          <w:lang w:eastAsia="pt-BR"/>
        </w:rPr>
        <w:lastRenderedPageBreak/>
        <w:drawing>
          <wp:inline distT="0" distB="0" distL="0" distR="0" wp14:anchorId="70144664" wp14:editId="659B5B0F">
            <wp:extent cx="5760720" cy="1609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76D2" w14:textId="1BBC270E" w:rsidR="009D0670" w:rsidRDefault="009D0670" w:rsidP="00E04392">
      <w:r>
        <w:rPr>
          <w:noProof/>
          <w:lang w:eastAsia="pt-BR"/>
        </w:rPr>
        <w:drawing>
          <wp:inline distT="0" distB="0" distL="0" distR="0" wp14:anchorId="7E46B03D" wp14:editId="0EC7DDA7">
            <wp:extent cx="5760720" cy="238061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FC0F" w14:textId="1631B565" w:rsidR="009D0670" w:rsidRDefault="009D0670" w:rsidP="00E04392">
      <w:r>
        <w:rPr>
          <w:noProof/>
          <w:lang w:eastAsia="pt-BR"/>
        </w:rPr>
        <w:drawing>
          <wp:inline distT="0" distB="0" distL="0" distR="0" wp14:anchorId="0C089872" wp14:editId="5BB85313">
            <wp:extent cx="5760720" cy="91249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0B3" w14:textId="77777777" w:rsidR="0050323E" w:rsidRDefault="0050323E" w:rsidP="00E04392"/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0"/>
          <w:headerReference w:type="default" r:id="rId51"/>
          <w:footerReference w:type="even" r:id="rId52"/>
          <w:footerReference w:type="default" r:id="rId53"/>
          <w:headerReference w:type="first" r:id="rId54"/>
          <w:footerReference w:type="first" r:id="rId5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8"/>
    <w:p w14:paraId="08165F76" w14:textId="2B332BAB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0D311780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2F5F4DC3" w14:textId="77777777" w:rsidR="00106C1E" w:rsidRDefault="00106C1E" w:rsidP="008F3EFD"/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06D5AA90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553C73FD" w14:textId="03BA0F62" w:rsidR="008F3EFD" w:rsidRPr="00336677" w:rsidRDefault="00B4333F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B4333F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21963684" wp14:editId="0A8FD837">
            <wp:simplePos x="0" y="0"/>
            <wp:positionH relativeFrom="margin">
              <wp:align>left</wp:align>
            </wp:positionH>
            <wp:positionV relativeFrom="page">
              <wp:posOffset>4656496</wp:posOffset>
            </wp:positionV>
            <wp:extent cx="5272405" cy="5332021"/>
            <wp:effectExtent l="0" t="0" r="4445" b="2540"/>
            <wp:wrapNone/>
            <wp:docPr id="37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E56726B8-4374-4E60-A60B-CE5437C5F9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E56726B8-4374-4E60-A60B-CE5437C5F9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80761" cy="5340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AA654" w14:textId="6FC867E2" w:rsidR="00B424CD" w:rsidRDefault="00B424CD" w:rsidP="000C07FE">
      <w:pPr>
        <w:rPr>
          <w:noProof/>
        </w:rPr>
      </w:pPr>
    </w:p>
    <w:p w14:paraId="640B89D4" w14:textId="366CB720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7"/>
          <w:footerReference w:type="default" r:id="rId58"/>
          <w:headerReference w:type="first" r:id="rId59"/>
          <w:footerReference w:type="first" r:id="rId6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6DFEF2C3" w:rsidR="00370E34" w:rsidRDefault="006931C5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6794CC" w:rsidR="00573DD1" w:rsidRDefault="00573DD1" w:rsidP="00573DD1">
      <w:r w:rsidRPr="004B1208">
        <w:tab/>
      </w:r>
      <w:r w:rsidR="00752763">
        <w:t>Podemos concluir que atingimos todos os requisitos definidos e chegamos nos resultados esperados.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6C2ACC18" w:rsidR="00573DD1" w:rsidRDefault="00573DD1" w:rsidP="00573DD1">
      <w:r w:rsidRPr="004B1208">
        <w:tab/>
      </w:r>
      <w:r w:rsidR="00106C1E">
        <w:t xml:space="preserve">O processo de aprendizado com o projeto na visão do grupo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que aprendemos como trabalhar em grupo e principalmente como ser resiliente apesar de tudo, como lidar com a ausência de integrantes e como lidar com a pressão impostas pela redução do grupo.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4E445D6D" w:rsidR="00573DD1" w:rsidRDefault="00573DD1" w:rsidP="00573DD1">
      <w:r w:rsidRPr="004B1208">
        <w:tab/>
      </w:r>
      <w:r w:rsidR="00106C1E">
        <w:t xml:space="preserve">A evolução do projeto </w:t>
      </w:r>
      <w:proofErr w:type="spellStart"/>
      <w:r w:rsidR="00106C1E">
        <w:t>Control</w:t>
      </w:r>
      <w:proofErr w:type="spellEnd"/>
      <w:r w:rsidR="00106C1E">
        <w:t xml:space="preserve"> </w:t>
      </w:r>
      <w:proofErr w:type="spellStart"/>
      <w:r w:rsidR="00106C1E">
        <w:t>Block</w:t>
      </w:r>
      <w:proofErr w:type="spellEnd"/>
      <w:r w:rsidR="00106C1E">
        <w:t xml:space="preserve"> foi exponencial, </w:t>
      </w:r>
      <w:r w:rsidR="005263BC">
        <w:t>desde</w:t>
      </w:r>
      <w:r w:rsidR="00106C1E">
        <w:t xml:space="preserve"> o </w:t>
      </w:r>
      <w:proofErr w:type="spellStart"/>
      <w:r w:rsidR="00106C1E">
        <w:t>inicio</w:t>
      </w:r>
      <w:proofErr w:type="spellEnd"/>
      <w:r w:rsidR="00106C1E">
        <w:t xml:space="preserve"> da </w:t>
      </w:r>
      <w:proofErr w:type="spellStart"/>
      <w:r w:rsidR="00106C1E">
        <w:t>idea</w:t>
      </w:r>
      <w:proofErr w:type="spellEnd"/>
      <w:r w:rsidR="00106C1E">
        <w:t xml:space="preserve"> onde estávamos no mercado IOT para ônibus e mudamos radicalmente para o cenário varejista a evolução é constante, </w:t>
      </w:r>
      <w:r w:rsidR="009453F9">
        <w:t xml:space="preserve">se tivemos mais tempo e dedicação ao projeto gostaríamos de desenvolver em forma de aplicativo mobile. 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1"/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3D859D61" w14:textId="77777777" w:rsidR="00106C1E" w:rsidRPr="00106C1E" w:rsidRDefault="005900C5" w:rsidP="00106C1E">
      <w:pPr>
        <w:rPr>
          <w:rFonts w:cs="Arial"/>
          <w:bCs/>
          <w:lang w:val="pt"/>
        </w:rPr>
      </w:pPr>
      <w:r w:rsidRPr="00A3473E">
        <w:fldChar w:fldCharType="begin"/>
      </w:r>
      <w:r w:rsidR="00370E34" w:rsidRPr="00130D86">
        <w:instrText xml:space="preserve"> ADDIN EN.REFLIST </w:instrText>
      </w:r>
      <w:r w:rsidRPr="00A3473E">
        <w:fldChar w:fldCharType="separate"/>
      </w:r>
      <w:r w:rsidR="00106C1E" w:rsidRPr="00106C1E">
        <w:rPr>
          <w:rFonts w:cs="Arial"/>
          <w:bCs/>
          <w:lang w:val="pt"/>
        </w:rPr>
        <w:t>78% dos varejistas já perderam vendas por deixar consumidor na fila de espera.</w:t>
      </w:r>
    </w:p>
    <w:p w14:paraId="49F366C2" w14:textId="77777777" w:rsidR="00106C1E" w:rsidRPr="00106C1E" w:rsidRDefault="00106C1E" w:rsidP="00106C1E">
      <w:pPr>
        <w:rPr>
          <w:rFonts w:cs="Arial"/>
          <w:bCs/>
          <w:lang w:val="pt"/>
        </w:rPr>
      </w:pPr>
      <w:r w:rsidRPr="00106C1E">
        <w:rPr>
          <w:rFonts w:cs="Arial"/>
          <w:bCs/>
          <w:lang w:val="pt"/>
        </w:rPr>
        <w:t>Blog Neomode, publicado em 16 de agosto de 2018. Disponível em: &lt; http://blog.neomode.com.br/78-dos-varejistas-ja-perderam-vendas-por-deixar-consumidor-na-fila-de-espera/ &gt;.</w:t>
      </w:r>
    </w:p>
    <w:p w14:paraId="19B9F61F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E23CE58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O impacto da fila do caixa na percepção do cliente.</w:t>
      </w:r>
    </w:p>
    <w:p w14:paraId="0EAFB999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Universo Varejo, publicado em 27 de fevereiro de 2018.Disponível em: &lt; http://www.universovarejo.com.br/o-impacto-da-fila-do-caixa-na-percepcao-do-cliente/ &gt;.</w:t>
      </w:r>
    </w:p>
    <w:p w14:paraId="066FDBD5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0C51252B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 xml:space="preserve">Como o tamanho da fila na sua loja pode prejudicar suas vendas. </w:t>
      </w:r>
    </w:p>
    <w:p w14:paraId="200B8B3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MGITECH, publicado em 29 de setembro de 2016. Disponível em: &lt; https://blog.mgitech.com.br/blog/como-o-tamanho-da-fila-na-sua-loja-pode-prejudicar-suas-vendas &gt;.</w:t>
      </w:r>
    </w:p>
    <w:p w14:paraId="75E94181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1082E15C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Pesquisa revela que o tamanho das filas leva</w:t>
      </w:r>
      <w:r>
        <w:rPr>
          <w:rFonts w:cs="Arial"/>
          <w:bCs/>
          <w:lang w:val="pt"/>
        </w:rPr>
        <w:t>m</w:t>
      </w:r>
      <w:r w:rsidRPr="003F442F">
        <w:rPr>
          <w:rFonts w:cs="Arial"/>
          <w:bCs/>
          <w:lang w:val="pt"/>
        </w:rPr>
        <w:t xml:space="preserve"> consumidores a desistir da compra.</w:t>
      </w:r>
    </w:p>
    <w:p w14:paraId="080C44B1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Blog DINO, publicado em 3 de setembro de 2018. Disponível em: &lt; https://www.terra.com.br/noticias/dino/pesquisa-revela-que-o-tamanho-das-filas-levam-consumidores-a-desistir-da-compra,75fedddb599a3dfc2f77fdf45bf1bdb1ck6sklmx.html &gt;.</w:t>
      </w:r>
    </w:p>
    <w:p w14:paraId="59B3EB9A" w14:textId="77777777" w:rsidR="00106C1E" w:rsidRPr="003F442F" w:rsidRDefault="00106C1E" w:rsidP="00106C1E">
      <w:pPr>
        <w:rPr>
          <w:rFonts w:cs="Arial"/>
          <w:bCs/>
          <w:lang w:val="pt"/>
        </w:rPr>
      </w:pPr>
    </w:p>
    <w:p w14:paraId="666260B7" w14:textId="77777777" w:rsidR="00106C1E" w:rsidRPr="003F442F" w:rsidRDefault="00106C1E" w:rsidP="00106C1E">
      <w:pPr>
        <w:rPr>
          <w:rFonts w:cs="Arial"/>
          <w:bCs/>
          <w:lang w:val="pt"/>
        </w:rPr>
      </w:pPr>
      <w:r w:rsidRPr="003F442F">
        <w:rPr>
          <w:rFonts w:cs="Arial"/>
          <w:bCs/>
          <w:lang w:val="pt"/>
        </w:rPr>
        <w:t>85% dos brasileiros já desistiram das compras por causa de filas e serviço ruim.</w:t>
      </w:r>
    </w:p>
    <w:p w14:paraId="67252A4A" w14:textId="77777777" w:rsidR="00106C1E" w:rsidRDefault="00106C1E" w:rsidP="00106C1E">
      <w:r w:rsidRPr="003F442F">
        <w:rPr>
          <w:rFonts w:cs="Arial"/>
          <w:bCs/>
          <w:lang w:val="pt"/>
        </w:rPr>
        <w:t>Valor Investe, publicado em 25 de julho de 2019. Disponível em: &lt; https://valorinveste.globo.com/educacao-financeira/noticia/2019/07/25/85percent-dos-brasileiros-ja-desistiram-das-compras-por-causa-de-filas-e-servico-ruim.ghtml &gt;.</w:t>
      </w:r>
    </w:p>
    <w:p w14:paraId="402EF576" w14:textId="17D4429C" w:rsidR="000C07FE" w:rsidRDefault="000C07FE" w:rsidP="00106C1E">
      <w:pPr>
        <w:pStyle w:val="Referncias"/>
        <w:spacing w:after="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6"/>
      <w:footerReference w:type="default" r:id="rId67"/>
      <w:headerReference w:type="first" r:id="rId68"/>
      <w:footerReference w:type="first" r:id="rId69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52E12" w14:textId="77777777" w:rsidR="006931C5" w:rsidRDefault="006931C5">
      <w:r>
        <w:separator/>
      </w:r>
    </w:p>
    <w:p w14:paraId="53B5303F" w14:textId="77777777" w:rsidR="006931C5" w:rsidRDefault="006931C5"/>
    <w:p w14:paraId="6908BFAB" w14:textId="77777777" w:rsidR="006931C5" w:rsidRDefault="006931C5"/>
    <w:p w14:paraId="0FADFAB6" w14:textId="77777777" w:rsidR="006931C5" w:rsidRDefault="006931C5"/>
  </w:endnote>
  <w:endnote w:type="continuationSeparator" w:id="0">
    <w:p w14:paraId="2E34DE9E" w14:textId="77777777" w:rsidR="006931C5" w:rsidRDefault="006931C5">
      <w:r>
        <w:continuationSeparator/>
      </w:r>
    </w:p>
    <w:p w14:paraId="3D4D1CE7" w14:textId="77777777" w:rsidR="006931C5" w:rsidRDefault="006931C5"/>
    <w:p w14:paraId="525AAB06" w14:textId="77777777" w:rsidR="006931C5" w:rsidRDefault="006931C5"/>
    <w:p w14:paraId="7B5FEE9A" w14:textId="77777777" w:rsidR="006931C5" w:rsidRDefault="006931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54C26" w14:textId="77777777" w:rsidR="006931C5" w:rsidRDefault="006931C5">
      <w:r>
        <w:separator/>
      </w:r>
    </w:p>
    <w:p w14:paraId="6BA704BA" w14:textId="77777777" w:rsidR="006931C5" w:rsidRDefault="006931C5"/>
    <w:p w14:paraId="016D32E2" w14:textId="77777777" w:rsidR="006931C5" w:rsidRDefault="006931C5"/>
    <w:p w14:paraId="5545BD60" w14:textId="77777777" w:rsidR="006931C5" w:rsidRDefault="006931C5"/>
  </w:footnote>
  <w:footnote w:type="continuationSeparator" w:id="0">
    <w:p w14:paraId="731710EA" w14:textId="77777777" w:rsidR="006931C5" w:rsidRDefault="006931C5">
      <w:r>
        <w:continuationSeparator/>
      </w:r>
    </w:p>
    <w:p w14:paraId="56F0D6B8" w14:textId="77777777" w:rsidR="006931C5" w:rsidRDefault="006931C5"/>
    <w:p w14:paraId="706A3878" w14:textId="77777777" w:rsidR="006931C5" w:rsidRDefault="006931C5"/>
    <w:p w14:paraId="36053573" w14:textId="77777777" w:rsidR="006931C5" w:rsidRDefault="006931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33EA25C3" w:rsidR="00555AE7" w:rsidRPr="004C458F" w:rsidRDefault="004C458F" w:rsidP="004C458F">
    <w:pPr>
      <w:tabs>
        <w:tab w:val="clear" w:pos="851"/>
        <w:tab w:val="left" w:pos="1020"/>
      </w:tabs>
      <w:ind w:right="360"/>
      <w:rPr>
        <w:rFonts w:ascii="Bodoni MT Black" w:hAnsi="Bodoni MT Black"/>
        <w:color w:val="4C8AEE"/>
        <w:sz w:val="28"/>
        <w:szCs w:val="28"/>
      </w:rPr>
    </w:pPr>
    <w:r>
      <w:rPr>
        <w:noProof/>
        <w:lang w:eastAsia="pt-BR"/>
      </w:rPr>
      <w:drawing>
        <wp:anchor distT="0" distB="0" distL="114300" distR="114300" simplePos="0" relativeHeight="251716608" behindDoc="0" locked="0" layoutInCell="1" allowOverlap="1" wp14:anchorId="52FF676D" wp14:editId="796FB485">
          <wp:simplePos x="0" y="0"/>
          <wp:positionH relativeFrom="column">
            <wp:posOffset>-3810</wp:posOffset>
          </wp:positionH>
          <wp:positionV relativeFrom="page">
            <wp:posOffset>257175</wp:posOffset>
          </wp:positionV>
          <wp:extent cx="609600" cy="590550"/>
          <wp:effectExtent l="0" t="0" r="0" b="0"/>
          <wp:wrapTopAndBottom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av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2FA78417" wp14:editId="30CAAE5E">
          <wp:simplePos x="0" y="0"/>
          <wp:positionH relativeFrom="column">
            <wp:posOffset>3891915</wp:posOffset>
          </wp:positionH>
          <wp:positionV relativeFrom="page">
            <wp:posOffset>190500</wp:posOffset>
          </wp:positionV>
          <wp:extent cx="1868805" cy="695960"/>
          <wp:effectExtent l="0" t="0" r="0" b="0"/>
          <wp:wrapTopAndBottom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Control</w:t>
    </w:r>
    <w:proofErr w:type="spellEnd"/>
    <w:r w:rsidRPr="004C458F">
      <w:rPr>
        <w:rFonts w:ascii="Bodoni MT Black" w:hAnsi="Bodoni MT Black"/>
        <w:color w:val="4C8AEE"/>
        <w:sz w:val="28"/>
        <w:szCs w:val="28"/>
      </w:rPr>
      <w:t xml:space="preserve"> </w:t>
    </w:r>
    <w:proofErr w:type="spellStart"/>
    <w:r w:rsidRPr="004C458F">
      <w:rPr>
        <w:rFonts w:ascii="Bodoni MT Black" w:hAnsi="Bodoni MT Black"/>
        <w:color w:val="4C8AEE"/>
        <w:sz w:val="28"/>
        <w:szCs w:val="28"/>
      </w:rPr>
      <w:t>Block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6BEDA27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296C21E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501C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4AEE0CC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A1D5C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889a&#10;thQCAAAqBAAADgAAAAAAAAAAAAAAAAAuAgAAZHJzL2Uyb0RvYy54bWxQSwECLQAUAAYACAAAACEA&#10;zsC349sAAAAGAQAADwAAAAAAAAAAAAAAAABuBAAAZHJzL2Rvd25yZXYueG1sUEsFBgAAAAAEAAQA&#10;8wAAAHYFAAAAAA=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1BB87AD8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1116FFDC" w:rsidR="00555AE7" w:rsidRPr="00E37DB5" w:rsidRDefault="003501C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4B29791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2D7C74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8CzMD&#10;EwIAACo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40AF1923" w:rsidR="00555AE7" w:rsidRPr="00E37DB5" w:rsidRDefault="003501C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72ABB79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E63505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jqNk&#10;0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07B1451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BE47AFB" w:rsidR="00555AE7" w:rsidRPr="00E37DB5" w:rsidRDefault="003501C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38B3FC5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C9B08E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+n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y0R+n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2A989BA6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31477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D850FD" w:rsidR="00555AE7" w:rsidRDefault="003501C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05245B89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350940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o+V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DxKo+V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0D67D114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3D35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1CE3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537"/>
    <w:rsid w:val="00092D1D"/>
    <w:rsid w:val="0009325B"/>
    <w:rsid w:val="00095FB0"/>
    <w:rsid w:val="000963BB"/>
    <w:rsid w:val="000A315D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633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B8E"/>
    <w:rsid w:val="00102DB5"/>
    <w:rsid w:val="00104928"/>
    <w:rsid w:val="0010690C"/>
    <w:rsid w:val="00106C1E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3D35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6325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4A91"/>
    <w:rsid w:val="002E6DF7"/>
    <w:rsid w:val="002E7274"/>
    <w:rsid w:val="002F1ACC"/>
    <w:rsid w:val="002F2189"/>
    <w:rsid w:val="002F2D16"/>
    <w:rsid w:val="002F54F8"/>
    <w:rsid w:val="002F70DA"/>
    <w:rsid w:val="003014B9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1C6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D98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580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458F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23E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5A8"/>
    <w:rsid w:val="005258A2"/>
    <w:rsid w:val="00525CD2"/>
    <w:rsid w:val="005263BC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31C5"/>
    <w:rsid w:val="006941FB"/>
    <w:rsid w:val="00696AD9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410D"/>
    <w:rsid w:val="00716224"/>
    <w:rsid w:val="00717659"/>
    <w:rsid w:val="00717BA4"/>
    <w:rsid w:val="00720CB6"/>
    <w:rsid w:val="00722F62"/>
    <w:rsid w:val="0072441F"/>
    <w:rsid w:val="00724F3F"/>
    <w:rsid w:val="00727BF7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2763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D7DB0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1477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9CA"/>
    <w:rsid w:val="008D6F11"/>
    <w:rsid w:val="008D7304"/>
    <w:rsid w:val="008E09EE"/>
    <w:rsid w:val="008E4969"/>
    <w:rsid w:val="008E4A37"/>
    <w:rsid w:val="008E4AC3"/>
    <w:rsid w:val="008E52F7"/>
    <w:rsid w:val="008E5FAA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0908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3F9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0670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59C3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008E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0B5A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333F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1CBB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2083"/>
    <w:rsid w:val="00D32C72"/>
    <w:rsid w:val="00D3430A"/>
    <w:rsid w:val="00D345B4"/>
    <w:rsid w:val="00D40B7E"/>
    <w:rsid w:val="00D40C5F"/>
    <w:rsid w:val="00D41C8D"/>
    <w:rsid w:val="00D47948"/>
    <w:rsid w:val="00D51269"/>
    <w:rsid w:val="00D518D7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12B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3BC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3948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B6EB7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1DBF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/>
    <w:lsdException w:name="Table Subtle 2" w:locked="1" w:semiHidden="1" w:unhideWhenUsed="1"/>
    <w:lsdException w:name="Table Web 1" w:locked="1" w:semiHidden="1" w:unhideWhenUsed="1"/>
    <w:lsdException w:name="Table Web 2" w:lock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6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footer" Target="footer13.xml"/><Relationship Id="rId68" Type="http://schemas.openxmlformats.org/officeDocument/2006/relationships/header" Target="header17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footer" Target="footer9.xml"/><Relationship Id="rId58" Type="http://schemas.openxmlformats.org/officeDocument/2006/relationships/footer" Target="footer11.xml"/><Relationship Id="rId66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header" Target="header13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29.png"/><Relationship Id="rId64" Type="http://schemas.openxmlformats.org/officeDocument/2006/relationships/header" Target="header15.xml"/><Relationship Id="rId69" Type="http://schemas.openxmlformats.org/officeDocument/2006/relationships/footer" Target="footer16.xml"/><Relationship Id="rId8" Type="http://schemas.openxmlformats.org/officeDocument/2006/relationships/endnotes" Target="endnotes.xml"/><Relationship Id="rId51" Type="http://schemas.openxmlformats.org/officeDocument/2006/relationships/header" Target="header9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eader" Target="header12.xml"/><Relationship Id="rId67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20.png"/><Relationship Id="rId54" Type="http://schemas.openxmlformats.org/officeDocument/2006/relationships/header" Target="header10.xml"/><Relationship Id="rId62" Type="http://schemas.openxmlformats.org/officeDocument/2006/relationships/header" Target="header14.xml"/><Relationship Id="rId70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header" Target="header11.xm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footer" Target="footer8.xml"/><Relationship Id="rId60" Type="http://schemas.openxmlformats.org/officeDocument/2006/relationships/footer" Target="footer12.xml"/><Relationship Id="rId65" Type="http://schemas.openxmlformats.org/officeDocument/2006/relationships/footer" Target="footer1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png"/><Relationship Id="rId34" Type="http://schemas.openxmlformats.org/officeDocument/2006/relationships/image" Target="media/image13.png"/><Relationship Id="rId50" Type="http://schemas.openxmlformats.org/officeDocument/2006/relationships/header" Target="header8.xml"/><Relationship Id="rId55" Type="http://schemas.openxmlformats.org/officeDocument/2006/relationships/footer" Target="footer10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670B77-2080-426D-8E15-03414474B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</Template>
  <TotalTime>129</TotalTime>
  <Pages>26</Pages>
  <Words>1368</Words>
  <Characters>7390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lucass.torress7@gmail.com</cp:lastModifiedBy>
  <cp:revision>36</cp:revision>
  <cp:lastPrinted>2009-11-04T00:12:00Z</cp:lastPrinted>
  <dcterms:created xsi:type="dcterms:W3CDTF">2019-11-12T18:39:00Z</dcterms:created>
  <dcterms:modified xsi:type="dcterms:W3CDTF">2019-11-25T15:37:00Z</dcterms:modified>
</cp:coreProperties>
</file>