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562482CE" w:rsidR="0060123F" w:rsidRDefault="0060123F" w:rsidP="00A379BB">
      <w:pPr>
        <w:spacing w:line="240" w:lineRule="auto"/>
        <w:jc w:val="center"/>
        <w:rPr>
          <w:rFonts w:cs="Arial"/>
        </w:rPr>
      </w:pPr>
      <w:bookmarkStart w:id="0" w:name="_GoBack"/>
      <w:bookmarkEnd w:id="0"/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1" w:name="_Toc124080441"/>
    <w:bookmarkStart w:id="2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3" w:name="_Toc121491440"/>
      <w:bookmarkStart w:id="4" w:name="_Toc124080445"/>
      <w:bookmarkEnd w:id="1"/>
      <w:bookmarkEnd w:id="2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6931C5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5" w:name="_Toc512519587"/>
      <w:bookmarkEnd w:id="3"/>
      <w:bookmarkEnd w:id="4"/>
      <w:r>
        <w:lastRenderedPageBreak/>
        <w:t>VISÃO DO PROJETO</w:t>
      </w:r>
      <w:bookmarkEnd w:id="5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6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7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2D0B5FD2" w14:textId="06E259F5" w:rsidR="003F4E12" w:rsidRDefault="003F4E12" w:rsidP="003F4E12"/>
    <w:p w14:paraId="34A1D044" w14:textId="462BD828" w:rsidR="00087537" w:rsidRDefault="00D345B4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345B4">
        <w:rPr>
          <w:noProof/>
          <w:lang w:eastAsia="pt-BR"/>
        </w:rPr>
        <w:drawing>
          <wp:inline distT="0" distB="0" distL="0" distR="0" wp14:anchorId="1B104D87" wp14:editId="7C9E20A0">
            <wp:extent cx="5267325" cy="3773170"/>
            <wp:effectExtent l="0" t="0" r="952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76" cy="3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Scrum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r>
        <w:t>ultima</w:t>
      </w:r>
      <w:proofErr w:type="spell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1F7A14B0" w14:textId="3F49A0E3" w:rsidR="00370E34" w:rsidRDefault="00EB4A20" w:rsidP="00EB4A20">
      <w:r w:rsidRPr="004B1208">
        <w:tab/>
      </w:r>
      <w:r w:rsidR="001A3D35">
        <w:rPr>
          <w:noProof/>
          <w:lang w:eastAsia="pt-BR"/>
        </w:rPr>
        <w:drawing>
          <wp:inline distT="0" distB="0" distL="0" distR="0" wp14:anchorId="06ADFEFB" wp14:editId="1219E0B4">
            <wp:extent cx="5760720" cy="19202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78A88794" w:rsidR="00EB4A20" w:rsidRDefault="00EB4A20" w:rsidP="00EB4A20">
      <w:r w:rsidRPr="004B1208">
        <w:tab/>
      </w:r>
      <w:r w:rsidR="00727BF7" w:rsidRPr="00727BF7">
        <w:rPr>
          <w:noProof/>
        </w:rPr>
        <w:drawing>
          <wp:inline distT="0" distB="0" distL="0" distR="0" wp14:anchorId="746635E5" wp14:editId="62C2D1AC">
            <wp:extent cx="5953817" cy="2819400"/>
            <wp:effectExtent l="0" t="0" r="8890" b="0"/>
            <wp:docPr id="6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95FB6F2-D3CE-4B59-BD54-B644B1C42A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95FB6F2-D3CE-4B59-BD54-B644B1C42A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99" t="1114" r="667" b="841"/>
                    <a:stretch/>
                  </pic:blipFill>
                  <pic:spPr>
                    <a:xfrm>
                      <a:off x="0" y="0"/>
                      <a:ext cx="5957727" cy="28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13B33BE6" w:rsidR="000C7251" w:rsidRDefault="000C7251" w:rsidP="000C7251">
      <w:r w:rsidRPr="004B1208">
        <w:tab/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6931C5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082068C8" w:rsidR="00A66A93" w:rsidRDefault="008E5FAA" w:rsidP="00A66A93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DB3CFF8" wp14:editId="395094A0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324475" cy="34671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A93" w:rsidRPr="004B1208">
        <w:tab/>
      </w:r>
      <w:r>
        <w:rPr>
          <w:noProof/>
          <w:lang w:eastAsia="pt-BR"/>
        </w:rPr>
        <w:drawing>
          <wp:inline distT="0" distB="0" distL="0" distR="0" wp14:anchorId="48D7A656" wp14:editId="7E27A596">
            <wp:extent cx="5760720" cy="329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778017DD" w:rsidR="0050323E" w:rsidRDefault="0050323E" w:rsidP="00A66A93"/>
    <w:p w14:paraId="1693D672" w14:textId="57679DED" w:rsidR="0050323E" w:rsidRDefault="008E5FAA" w:rsidP="00A66A93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9DB85AB" wp14:editId="670E7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8006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FCB1A7" w14:textId="63EEE764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A4F904D" w:rsidR="00E04392" w:rsidRDefault="00E04392" w:rsidP="00E04392"/>
    <w:p w14:paraId="04F22B89" w14:textId="03607218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0DDD298E" w:rsidR="00E04392" w:rsidRDefault="00460580" w:rsidP="00E04392">
      <w:r w:rsidRPr="00CE1CBB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9A893AE" wp14:editId="789652D0">
            <wp:simplePos x="0" y="0"/>
            <wp:positionH relativeFrom="page">
              <wp:posOffset>1047115</wp:posOffset>
            </wp:positionH>
            <wp:positionV relativeFrom="margin">
              <wp:posOffset>6720840</wp:posOffset>
            </wp:positionV>
            <wp:extent cx="5095875" cy="2151380"/>
            <wp:effectExtent l="0" t="0" r="9525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  <w:r w:rsidR="00CE1CBB">
        <w:t xml:space="preserve">A home </w:t>
      </w:r>
      <w:proofErr w:type="spellStart"/>
      <w:r w:rsidR="00CE1CBB">
        <w:t>page</w:t>
      </w:r>
      <w:proofErr w:type="spellEnd"/>
      <w:r w:rsidR="00CE1CBB">
        <w:t xml:space="preserve"> do usuário é aonde se encontra todas as informações sobre o produto e a empresa </w:t>
      </w:r>
      <w:proofErr w:type="spellStart"/>
      <w:r w:rsidR="00CE1CBB">
        <w:t>Control</w:t>
      </w:r>
      <w:proofErr w:type="spellEnd"/>
      <w:r w:rsidR="00CE1CBB">
        <w:t xml:space="preserve"> </w:t>
      </w:r>
      <w:proofErr w:type="spellStart"/>
      <w:r w:rsidR="00CE1CBB">
        <w:t>Block</w:t>
      </w:r>
      <w:proofErr w:type="spellEnd"/>
      <w:r w:rsidR="00CE1CBB">
        <w:t>.</w:t>
      </w:r>
    </w:p>
    <w:p w14:paraId="2F4FDE3F" w14:textId="218D6ED1" w:rsidR="00CE1CBB" w:rsidRDefault="00CE1CBB" w:rsidP="00E04392"/>
    <w:p w14:paraId="7E1E3528" w14:textId="5697852E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4413223E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3FF7000D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r>
        <w:t>pagina</w:t>
      </w:r>
      <w:proofErr w:type="spell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03BA0F62" w:rsidR="008F3EFD" w:rsidRPr="00336677" w:rsidRDefault="00B4333F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B4333F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1963684" wp14:editId="0A8FD837">
            <wp:simplePos x="0" y="0"/>
            <wp:positionH relativeFrom="margin">
              <wp:align>left</wp:align>
            </wp:positionH>
            <wp:positionV relativeFrom="page">
              <wp:posOffset>4656496</wp:posOffset>
            </wp:positionV>
            <wp:extent cx="5272405" cy="5332021"/>
            <wp:effectExtent l="0" t="0" r="4445" b="2540"/>
            <wp:wrapNone/>
            <wp:docPr id="3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E56726B8-4374-4E60-A60B-CE5437C5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E56726B8-4374-4E60-A60B-CE5437C5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0761" cy="534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6FC867E2" w:rsidR="00B424CD" w:rsidRDefault="00B424CD" w:rsidP="000C07FE">
      <w:pPr>
        <w:rPr>
          <w:noProof/>
        </w:rPr>
      </w:pPr>
    </w:p>
    <w:p w14:paraId="640B89D4" w14:textId="366CB720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6931C5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r w:rsidR="00106C1E">
        <w:t>inicio</w:t>
      </w:r>
      <w:proofErr w:type="spell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254A" w14:textId="77777777" w:rsidR="006F5C3C" w:rsidRDefault="006F5C3C">
      <w:r>
        <w:separator/>
      </w:r>
    </w:p>
    <w:p w14:paraId="3BD07A4D" w14:textId="77777777" w:rsidR="006F5C3C" w:rsidRDefault="006F5C3C"/>
    <w:p w14:paraId="47F09D76" w14:textId="77777777" w:rsidR="006F5C3C" w:rsidRDefault="006F5C3C"/>
    <w:p w14:paraId="74D58843" w14:textId="77777777" w:rsidR="006F5C3C" w:rsidRDefault="006F5C3C"/>
  </w:endnote>
  <w:endnote w:type="continuationSeparator" w:id="0">
    <w:p w14:paraId="367976C4" w14:textId="77777777" w:rsidR="006F5C3C" w:rsidRDefault="006F5C3C">
      <w:r>
        <w:continuationSeparator/>
      </w:r>
    </w:p>
    <w:p w14:paraId="6CCE0296" w14:textId="77777777" w:rsidR="006F5C3C" w:rsidRDefault="006F5C3C"/>
    <w:p w14:paraId="364615FA" w14:textId="77777777" w:rsidR="006F5C3C" w:rsidRDefault="006F5C3C"/>
    <w:p w14:paraId="39C5D76F" w14:textId="77777777" w:rsidR="006F5C3C" w:rsidRDefault="006F5C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5A978" w14:textId="77777777" w:rsidR="006F5C3C" w:rsidRDefault="006F5C3C">
      <w:r>
        <w:separator/>
      </w:r>
    </w:p>
    <w:p w14:paraId="4A532142" w14:textId="77777777" w:rsidR="006F5C3C" w:rsidRDefault="006F5C3C"/>
    <w:p w14:paraId="722FB172" w14:textId="77777777" w:rsidR="006F5C3C" w:rsidRDefault="006F5C3C"/>
    <w:p w14:paraId="2AB765C4" w14:textId="77777777" w:rsidR="006F5C3C" w:rsidRDefault="006F5C3C"/>
  </w:footnote>
  <w:footnote w:type="continuationSeparator" w:id="0">
    <w:p w14:paraId="0511E036" w14:textId="77777777" w:rsidR="006F5C3C" w:rsidRDefault="006F5C3C">
      <w:r>
        <w:continuationSeparator/>
      </w:r>
    </w:p>
    <w:p w14:paraId="19D32B18" w14:textId="77777777" w:rsidR="006F5C3C" w:rsidRDefault="006F5C3C"/>
    <w:p w14:paraId="55290964" w14:textId="77777777" w:rsidR="006F5C3C" w:rsidRDefault="006F5C3C"/>
    <w:p w14:paraId="225A1AB8" w14:textId="77777777" w:rsidR="006F5C3C" w:rsidRDefault="006F5C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6BEDA27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1BB87AD8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07B1451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2A989BA6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3147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0D67D11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3D35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580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31C5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3C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BF7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477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5FAA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345B4"/>
    <w:rsid w:val="00D40B7E"/>
    <w:rsid w:val="00D40C5F"/>
    <w:rsid w:val="00D41C8D"/>
    <w:rsid w:val="00D47948"/>
    <w:rsid w:val="00D51269"/>
    <w:rsid w:val="00D518D7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12B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3BC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1DBF"/>
    <w:rsid w:val="00EE304C"/>
    <w:rsid w:val="00EE6E79"/>
    <w:rsid w:val="00EF00DE"/>
    <w:rsid w:val="00EF58CB"/>
    <w:rsid w:val="00EF7D60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9.xm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62" Type="http://schemas.openxmlformats.org/officeDocument/2006/relationships/header" Target="header14.xml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8.xml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8.xml"/><Relationship Id="rId55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89894-632E-4793-A8EE-778DFC64D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131</TotalTime>
  <Pages>1</Pages>
  <Words>1368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lucass.torress7@gmail.com</cp:lastModifiedBy>
  <cp:revision>38</cp:revision>
  <cp:lastPrinted>2009-11-04T00:12:00Z</cp:lastPrinted>
  <dcterms:created xsi:type="dcterms:W3CDTF">2019-11-12T18:39:00Z</dcterms:created>
  <dcterms:modified xsi:type="dcterms:W3CDTF">2019-12-09T14:18:00Z</dcterms:modified>
</cp:coreProperties>
</file>