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 de cabeçalho"/>
      </w:tblPr>
      <w:tblGrid>
        <w:gridCol w:w="10466"/>
      </w:tblGrid>
      <w:tr w:rsidR="00A66B18" w:rsidRPr="0041428F" w:rsidTr="003708DD">
        <w:trPr>
          <w:trHeight w:val="270"/>
          <w:jc w:val="center"/>
        </w:trPr>
        <w:tc>
          <w:tcPr>
            <w:tcW w:w="10466" w:type="dxa"/>
          </w:tcPr>
          <w:p w:rsidR="00A66B18" w:rsidRPr="005557DA" w:rsidRDefault="005557DA" w:rsidP="00A66B18">
            <w:pPr>
              <w:pStyle w:val="Informaesdecontato"/>
              <w:rPr>
                <w:color w:val="000000" w:themeColor="text1"/>
              </w:rPr>
            </w:pPr>
            <w:r>
              <w:rPr>
                <w:color w:val="000000" w:themeColor="text1"/>
              </w:rPr>
              <w:softHyphen/>
            </w:r>
            <w:r>
              <w:rPr>
                <w:color w:val="000000" w:themeColor="text1"/>
              </w:rPr>
              <w:softHyphen/>
            </w:r>
            <w:r>
              <w:rPr>
                <w:color w:val="000000" w:themeColor="text1"/>
              </w:rPr>
              <w:softHyphen/>
            </w:r>
          </w:p>
        </w:tc>
      </w:tr>
    </w:tbl>
    <w:p w:rsidR="00A66B18" w:rsidRDefault="00A66B18"/>
    <w:p w:rsidR="003708DD" w:rsidRDefault="003708DD"/>
    <w:p w:rsidR="003708DD" w:rsidRDefault="003708DD"/>
    <w:p w:rsidR="003708DD" w:rsidRDefault="003708DD"/>
    <w:p w:rsidR="003708DD" w:rsidRDefault="003708DD"/>
    <w:p w:rsidR="003708DD" w:rsidRDefault="003708DD"/>
    <w:p w:rsidR="00A66B18" w:rsidRPr="00A66B18" w:rsidRDefault="003708DD" w:rsidP="00A66B18">
      <w:pPr>
        <w:pStyle w:val="Destinatrio1"/>
      </w:pPr>
      <w:r>
        <w:t>Conexão com banco de dados</w:t>
      </w:r>
    </w:p>
    <w:p w:rsidR="00A66B18" w:rsidRPr="0041428F" w:rsidRDefault="00A66B18" w:rsidP="00A66B18">
      <w:pPr>
        <w:rPr>
          <w:color w:val="000000" w:themeColor="text1"/>
        </w:rPr>
      </w:pPr>
    </w:p>
    <w:p w:rsidR="00A66B18" w:rsidRDefault="003708DD" w:rsidP="003708DD">
      <w:pPr>
        <w:pStyle w:val="Assinatura"/>
        <w:numPr>
          <w:ilvl w:val="0"/>
          <w:numId w:val="1"/>
        </w:numPr>
        <w:rPr>
          <w:color w:val="000000" w:themeColor="text1"/>
        </w:rPr>
      </w:pPr>
      <w:r w:rsidRPr="003708DD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58240" behindDoc="0" locked="0" layoutInCell="1" allowOverlap="1" wp14:anchorId="047917E1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382260" cy="190500"/>
            <wp:effectExtent l="0" t="0" r="889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Vamos começar por parte, vou explicar parte por parte:</w:t>
      </w:r>
    </w:p>
    <w:p w:rsidR="003708DD" w:rsidRDefault="003708DD" w:rsidP="003708DD">
      <w:pPr>
        <w:pStyle w:val="Assinatura"/>
        <w:rPr>
          <w:color w:val="000000" w:themeColor="text1"/>
        </w:rPr>
      </w:pPr>
      <w:r>
        <w:rPr>
          <w:color w:val="000000" w:themeColor="text1"/>
        </w:rPr>
        <w:t>App.js:</w:t>
      </w:r>
      <w:r w:rsidRPr="003708DD">
        <w:t xml:space="preserve"> </w:t>
      </w:r>
      <w:r w:rsidRPr="003708DD">
        <w:rPr>
          <w:color w:val="000000" w:themeColor="text1"/>
        </w:rPr>
        <w:t xml:space="preserve">é a página onde faz a conexão com todos os modulos, cada um desses modulos </w:t>
      </w:r>
      <w:r>
        <w:rPr>
          <w:color w:val="000000" w:themeColor="text1"/>
        </w:rPr>
        <w:t>e as páginas que serão utilizadas para a conexão, as primeiras variáveis são os modulos baixados para a conexão, abaixo dela as variáveis “indexRouter” e as outras são as páginas de rotas da conexão</w:t>
      </w:r>
    </w:p>
    <w:p w:rsidR="003708DD" w:rsidRDefault="003708DD" w:rsidP="00A6783B">
      <w:pPr>
        <w:pStyle w:val="Assinatura"/>
        <w:rPr>
          <w:color w:val="000000" w:themeColor="text1"/>
        </w:rPr>
      </w:pPr>
      <w:r w:rsidRPr="003708DD">
        <w:rPr>
          <w:noProof/>
          <w:color w:val="000000" w:themeColor="text1"/>
          <w:lang w:val="pt-BR" w:eastAsia="pt-BR"/>
        </w:rPr>
        <w:drawing>
          <wp:inline distT="0" distB="0" distL="0" distR="0" wp14:anchorId="01795A8D" wp14:editId="48260D99">
            <wp:extent cx="5649113" cy="2029108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  <w:r w:rsidRPr="003708DD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362EAF0A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5782310" cy="228600"/>
            <wp:effectExtent l="0" t="0" r="889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app-banco.js a página mais importante, ela quem inicia a “escuta” com o banco ou seja voce configura todos os dados do seu banco para que ele possa “checar” se todos os dados estão corretos, e inicia a conexão ele verifica tabelas etc.</w:t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  <w:r w:rsidRPr="003708DD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0CFF9A5">
            <wp:simplePos x="0" y="0"/>
            <wp:positionH relativeFrom="margin">
              <wp:align>right</wp:align>
            </wp:positionH>
            <wp:positionV relativeFrom="paragraph">
              <wp:posOffset>4856480</wp:posOffset>
            </wp:positionV>
            <wp:extent cx="6645910" cy="2456180"/>
            <wp:effectExtent l="0" t="0" r="2540" b="127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08DD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0288" behindDoc="0" locked="0" layoutInCell="1" allowOverlap="1" wp14:anchorId="7DEE20CF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6620510" cy="4448175"/>
            <wp:effectExtent l="0" t="0" r="889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2336" behindDoc="0" locked="0" layoutInCell="1" allowOverlap="1" wp14:anchorId="31BB1F74">
            <wp:simplePos x="0" y="0"/>
            <wp:positionH relativeFrom="margin">
              <wp:align>left</wp:align>
            </wp:positionH>
            <wp:positionV relativeFrom="page">
              <wp:posOffset>3667125</wp:posOffset>
            </wp:positionV>
            <wp:extent cx="5477510" cy="495300"/>
            <wp:effectExtent l="0" t="0" r="889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package.json e package-lock.json são como se fossem “dependencias” para que ocorra a conexão ele funciona junto com o “bin” que encaminha para uma página http local</w:t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noProof/>
          <w:color w:val="000000" w:themeColor="text1"/>
          <w:lang w:val="pt-BR" w:eastAsia="pt-BR"/>
        </w:rPr>
        <w:drawing>
          <wp:inline distT="0" distB="0" distL="0" distR="0" wp14:anchorId="63D5D34C" wp14:editId="24C54FBF">
            <wp:extent cx="5496692" cy="181000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noProof/>
          <w:color w:val="000000" w:themeColor="text1"/>
          <w:lang w:val="pt-BR" w:eastAsia="pt-BR"/>
        </w:rPr>
        <w:drawing>
          <wp:inline distT="0" distB="0" distL="0" distR="0" wp14:anchorId="4BF80368" wp14:editId="2DC0114A">
            <wp:extent cx="6144482" cy="209579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noProof/>
          <w:color w:val="000000" w:themeColor="text1"/>
          <w:lang w:val="pt-BR" w:eastAsia="pt-BR"/>
        </w:rPr>
        <w:drawing>
          <wp:inline distT="0" distB="0" distL="0" distR="0" wp14:anchorId="17D90C03" wp14:editId="45797358">
            <wp:extent cx="6645910" cy="506793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5557DA" w:rsidRDefault="005557DA" w:rsidP="003708DD">
      <w:pPr>
        <w:pStyle w:val="Assinatura"/>
        <w:ind w:left="0"/>
        <w:rPr>
          <w:color w:val="000000" w:themeColor="text1"/>
        </w:rPr>
      </w:pPr>
    </w:p>
    <w:p w:rsidR="00F65198" w:rsidRDefault="00652973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A pasta “public” </w:t>
      </w:r>
      <w:r w:rsidR="00F65198">
        <w:rPr>
          <w:color w:val="000000" w:themeColor="text1"/>
        </w:rPr>
        <w:t>deve conter todos os itens do site, para facilitar tanto na conexão com o banco de dados com na quando fomos upar o site na nuvem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noProof/>
          <w:color w:val="000000" w:themeColor="text1"/>
          <w:lang w:val="pt-BR" w:eastAsia="pt-BR"/>
        </w:rPr>
        <w:drawing>
          <wp:inline distT="0" distB="0" distL="0" distR="0" wp14:anchorId="6B012C6D" wp14:editId="030D0BEA">
            <wp:extent cx="5201376" cy="2476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“routes” são as rotas da conexão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noProof/>
          <w:color w:val="000000" w:themeColor="text1"/>
          <w:lang w:val="pt-BR" w:eastAsia="pt-BR"/>
        </w:rPr>
        <w:drawing>
          <wp:inline distT="0" distB="0" distL="0" distR="0" wp14:anchorId="6DE3BA6C" wp14:editId="76FC0100">
            <wp:extent cx="4658375" cy="1905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Dentro desta pasta existem as páginas em js onde puxam todos os dados para a nossa conexão com cadastro,login e dashboard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noProof/>
          <w:color w:val="000000" w:themeColor="text1"/>
          <w:lang w:val="pt-BR" w:eastAsia="pt-BR"/>
        </w:rPr>
        <w:drawing>
          <wp:inline distT="0" distB="0" distL="0" distR="0" wp14:anchorId="11C5C9FD" wp14:editId="70AD5F6F">
            <wp:extent cx="6134956" cy="11050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3360" behindDoc="0" locked="0" layoutInCell="1" allowOverlap="1" wp14:anchorId="70142A28">
            <wp:simplePos x="0" y="0"/>
            <wp:positionH relativeFrom="margin">
              <wp:posOffset>-9525</wp:posOffset>
            </wp:positionH>
            <wp:positionV relativeFrom="paragraph">
              <wp:posOffset>358775</wp:posOffset>
            </wp:positionV>
            <wp:extent cx="6544310" cy="3886200"/>
            <wp:effectExtent l="0" t="0" r="889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A página de dados é aonde faz as estasticas para os gráficos da dash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F65198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da index  é aonde faz a conexão com a index do projeto</w:t>
      </w:r>
    </w:p>
    <w:p w:rsidR="00F65198" w:rsidRDefault="00F65198" w:rsidP="00F65198">
      <w:pPr>
        <w:pStyle w:val="Assinatura"/>
        <w:ind w:left="0"/>
        <w:rPr>
          <w:color w:val="000000" w:themeColor="text1"/>
        </w:rPr>
      </w:pPr>
      <w:r w:rsidRPr="00F65198">
        <w:rPr>
          <w:noProof/>
          <w:color w:val="000000" w:themeColor="text1"/>
          <w:lang w:val="pt-BR" w:eastAsia="pt-BR"/>
        </w:rPr>
        <w:drawing>
          <wp:inline distT="0" distB="0" distL="0" distR="0" wp14:anchorId="4E3E9A1E" wp14:editId="200D67DB">
            <wp:extent cx="6645910" cy="2299970"/>
            <wp:effectExtent l="0" t="0" r="254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5557DA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4384" behindDoc="0" locked="0" layoutInCell="1" allowOverlap="1" wp14:anchorId="4A9D1D0D" wp14:editId="08705D82">
            <wp:simplePos x="0" y="0"/>
            <wp:positionH relativeFrom="margin">
              <wp:posOffset>-21609</wp:posOffset>
            </wp:positionH>
            <wp:positionV relativeFrom="paragraph">
              <wp:posOffset>389245</wp:posOffset>
            </wp:positionV>
            <wp:extent cx="5591955" cy="6077798"/>
            <wp:effectExtent l="0" t="0" r="889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198">
        <w:rPr>
          <w:color w:val="000000" w:themeColor="text1"/>
        </w:rPr>
        <w:t xml:space="preserve">A página da leituras é acontece as leituras dos dados </w:t>
      </w:r>
      <w:r w:rsidR="007036DC">
        <w:rPr>
          <w:color w:val="000000" w:themeColor="text1"/>
        </w:rPr>
        <w:t>para mandar para os gráficos pegando dados em tempo real</w:t>
      </w:r>
      <w:bookmarkStart w:id="0" w:name="_GoBack"/>
      <w:bookmarkEnd w:id="0"/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de usuários é onde acontece a verificam dos dados inseridos do usuário, então primeiro ele insere os dados e através da conexão com o login verifica os daods do usuário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drawing>
          <wp:inline distT="0" distB="0" distL="0" distR="0" wp14:anchorId="62534DA4" wp14:editId="3CE1BB9E">
            <wp:extent cx="6544588" cy="5849166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63EFAEC1">
            <wp:simplePos x="0" y="0"/>
            <wp:positionH relativeFrom="margin">
              <wp:align>left</wp:align>
            </wp:positionH>
            <wp:positionV relativeFrom="page">
              <wp:posOffset>3153060</wp:posOffset>
            </wp:positionV>
            <wp:extent cx="6153785" cy="5467985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Após explicar todas as páginas existes alguns comandos e cuidados que devem tomar 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Para iniciar a conexão voces devem ir para a página onde se encontra o arquivo “app-banco.js”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drawing>
          <wp:inline distT="0" distB="0" distL="0" distR="0" wp14:anchorId="7DAAB8B6" wp14:editId="6D3261DD">
            <wp:extent cx="6077798" cy="3315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Depois abram o terminal ou o prompt de comando  e digitem “npm start” para começar a conexão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6432" behindDoc="0" locked="0" layoutInCell="1" allowOverlap="1" wp14:anchorId="34533975">
            <wp:simplePos x="0" y="0"/>
            <wp:positionH relativeFrom="margin">
              <wp:align>left</wp:align>
            </wp:positionH>
            <wp:positionV relativeFrom="paragraph">
              <wp:posOffset>196812</wp:posOffset>
            </wp:positionV>
            <wp:extent cx="4080510" cy="2608580"/>
            <wp:effectExtent l="0" t="0" r="0" b="127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Deve aparecer somente estas informações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noProof/>
          <w:color w:val="000000" w:themeColor="text1"/>
          <w:lang w:val="pt-BR" w:eastAsia="pt-BR"/>
        </w:rPr>
        <w:drawing>
          <wp:inline distT="0" distB="0" distL="0" distR="0" wp14:anchorId="18D1E28D" wp14:editId="243C802B">
            <wp:extent cx="5630061" cy="3448531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Depois disso voces vão no google e digitem na barra de pesquisa “localhost:3000” que é onde está funcionando o servidor local, caso não apareça no site digite “localhost:3000/site Intituciona/index.html” que é onde se encontra </w:t>
      </w:r>
      <w:r w:rsidR="00E062BC">
        <w:rPr>
          <w:color w:val="000000" w:themeColor="text1"/>
        </w:rPr>
        <w:t>a página html do nosso site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E partir dai no terminal roda todas as informações do site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noProof/>
          <w:color w:val="000000" w:themeColor="text1"/>
          <w:lang w:val="pt-BR" w:eastAsia="pt-BR"/>
        </w:rPr>
        <w:drawing>
          <wp:inline distT="0" distB="0" distL="0" distR="0" wp14:anchorId="665A0BCB" wp14:editId="7CCBAE75">
            <wp:extent cx="6645910" cy="2493010"/>
            <wp:effectExtent l="0" t="0" r="254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Os dados do cadastro e do login se fores efetuados corretamente aparecem no terminal támbem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noProof/>
          <w:color w:val="000000" w:themeColor="text1"/>
          <w:lang w:val="pt-BR" w:eastAsia="pt-BR"/>
        </w:rPr>
        <w:drawing>
          <wp:inline distT="0" distB="0" distL="0" distR="0" wp14:anchorId="001124B3" wp14:editId="400B5D7F">
            <wp:extent cx="5687219" cy="371527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pasta mais importante para a conexão dos gráficos é projeto_ node_local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noProof/>
          <w:color w:val="000000" w:themeColor="text1"/>
          <w:lang w:val="pt-BR" w:eastAsia="pt-BR"/>
        </w:rPr>
        <w:drawing>
          <wp:inline distT="0" distB="0" distL="0" distR="0" wp14:anchorId="725DC55B" wp14:editId="4D02D519">
            <wp:extent cx="5268060" cy="123842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Ela quem tem o arquivo em js que faz a escuta com o arduino e traz as informações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Para iniciar a escuta vá no terminar e digite “npm i” e depois “npm start”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noProof/>
          <w:color w:val="000000" w:themeColor="text1"/>
          <w:lang w:val="pt-BR" w:eastAsia="pt-BR"/>
        </w:rPr>
        <w:drawing>
          <wp:inline distT="0" distB="0" distL="0" distR="0" wp14:anchorId="4F48D4CD" wp14:editId="0D1E06C3">
            <wp:extent cx="6645910" cy="4651375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noProof/>
          <w:color w:val="000000" w:themeColor="text1"/>
          <w:lang w:val="pt-BR" w:eastAsia="pt-BR"/>
        </w:rPr>
        <w:drawing>
          <wp:anchor distT="0" distB="0" distL="114300" distR="114300" simplePos="0" relativeHeight="251667456" behindDoc="1" locked="0" layoutInCell="1" allowOverlap="1" wp14:anchorId="0C816C70">
            <wp:simplePos x="0" y="0"/>
            <wp:positionH relativeFrom="column">
              <wp:posOffset>6824</wp:posOffset>
            </wp:positionH>
            <wp:positionV relativeFrom="paragraph">
              <wp:posOffset>1232</wp:posOffset>
            </wp:positionV>
            <wp:extent cx="5734685" cy="42481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Default="00E062BC" w:rsidP="00E062BC">
      <w:pPr>
        <w:rPr>
          <w:b/>
          <w:bCs/>
          <w:color w:val="000000" w:themeColor="text1"/>
        </w:rPr>
      </w:pPr>
    </w:p>
    <w:p w:rsidR="00E062BC" w:rsidRDefault="00E062BC" w:rsidP="00E062BC">
      <w:pPr>
        <w:rPr>
          <w:b/>
          <w:bCs/>
          <w:color w:val="000000" w:themeColor="text1"/>
        </w:rPr>
      </w:pPr>
    </w:p>
    <w:p w:rsidR="00E062BC" w:rsidRDefault="00E062BC" w:rsidP="00E062BC">
      <w:pPr>
        <w:ind w:firstLine="720"/>
      </w:pPr>
    </w:p>
    <w:p w:rsidR="00E062BC" w:rsidRDefault="00E062BC" w:rsidP="00E062BC">
      <w:pPr>
        <w:ind w:firstLine="720"/>
      </w:pPr>
      <w:r w:rsidRPr="00E062BC">
        <w:rPr>
          <w:noProof/>
          <w:lang w:val="pt-BR"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47A2F108">
            <wp:simplePos x="0" y="0"/>
            <wp:positionH relativeFrom="margin">
              <wp:align>right</wp:align>
            </wp:positionH>
            <wp:positionV relativeFrom="paragraph">
              <wp:posOffset>2552132</wp:posOffset>
            </wp:positionV>
            <wp:extent cx="6645910" cy="524573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Default="00E062BC" w:rsidP="00E062BC">
      <w:pPr>
        <w:rPr>
          <w:b/>
          <w:bCs/>
          <w:color w:val="auto"/>
        </w:rPr>
      </w:pPr>
      <w:r w:rsidRPr="002331C8">
        <w:rPr>
          <w:b/>
          <w:bCs/>
          <w:color w:val="auto"/>
        </w:rPr>
        <w:t>As ultimas lin</w:t>
      </w:r>
      <w:r w:rsidR="0004489E">
        <w:rPr>
          <w:b/>
          <w:bCs/>
          <w:color w:val="auto"/>
        </w:rPr>
        <w:t>h</w:t>
      </w:r>
      <w:r w:rsidRPr="002331C8">
        <w:rPr>
          <w:b/>
          <w:bCs/>
          <w:color w:val="auto"/>
        </w:rPr>
        <w:t>as como podem ver é c</w:t>
      </w:r>
      <w:r w:rsidR="0004489E">
        <w:rPr>
          <w:b/>
          <w:bCs/>
          <w:color w:val="auto"/>
        </w:rPr>
        <w:t>omo vamos gerar os dados sem o a</w:t>
      </w:r>
      <w:r w:rsidRPr="002331C8">
        <w:rPr>
          <w:b/>
          <w:bCs/>
          <w:color w:val="auto"/>
        </w:rPr>
        <w:t>rduino estar conecado, gerando número “aleatórios”</w:t>
      </w:r>
    </w:p>
    <w:p w:rsidR="0004489E" w:rsidRPr="0004489E" w:rsidRDefault="0004489E" w:rsidP="00E062BC">
      <w:pPr>
        <w:rPr>
          <w:b/>
          <w:bCs/>
          <w:color w:val="auto"/>
          <w:u w:val="single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E062BC">
      <w:pPr>
        <w:rPr>
          <w:b/>
          <w:bCs/>
          <w:color w:val="auto"/>
        </w:rPr>
      </w:pPr>
    </w:p>
    <w:p w:rsidR="0004489E" w:rsidRDefault="0004489E" w:rsidP="0004489E">
      <w:pPr>
        <w:rPr>
          <w:b/>
          <w:bCs/>
          <w:color w:val="auto"/>
        </w:rPr>
      </w:pPr>
      <w:r>
        <w:rPr>
          <w:b/>
          <w:bCs/>
          <w:color w:val="auto"/>
        </w:rPr>
        <w:t>Após dar npm i ele baixa os pacotes os seguintes pacotes que atualizam as versões dos pacotes instalados para a conexão</w:t>
      </w:r>
    </w:p>
    <w:p w:rsidR="0004489E" w:rsidRPr="002331C8" w:rsidRDefault="0004489E" w:rsidP="00E062BC">
      <w:pPr>
        <w:rPr>
          <w:b/>
          <w:bCs/>
          <w:color w:val="auto"/>
        </w:rPr>
      </w:pPr>
      <w:r>
        <w:rPr>
          <w:noProof/>
          <w:lang w:val="pt-BR" w:eastAsia="pt-BR"/>
        </w:rPr>
        <w:drawing>
          <wp:inline distT="0" distB="0" distL="0" distR="0" wp14:anchorId="022C5FC9" wp14:editId="2AEB10CC">
            <wp:extent cx="59626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9E" w:rsidRDefault="0004489E" w:rsidP="00E062BC">
      <w:pPr>
        <w:rPr>
          <w:b/>
          <w:color w:val="auto"/>
        </w:rPr>
      </w:pPr>
      <w:r>
        <w:rPr>
          <w:b/>
          <w:color w:val="auto"/>
        </w:rPr>
        <w:t>O npm start inicia a escu</w:t>
      </w:r>
      <w:r w:rsidRPr="0004489E">
        <w:rPr>
          <w:b/>
          <w:color w:val="auto"/>
        </w:rPr>
        <w:t>ta</w:t>
      </w:r>
      <w:r>
        <w:rPr>
          <w:b/>
          <w:color w:val="auto"/>
        </w:rPr>
        <w:t xml:space="preserve"> com o arduino </w:t>
      </w:r>
    </w:p>
    <w:p w:rsidR="0004489E" w:rsidRDefault="0004489E" w:rsidP="00E062BC">
      <w:pPr>
        <w:rPr>
          <w:b/>
          <w:color w:val="auto"/>
        </w:rPr>
      </w:pPr>
      <w:r>
        <w:rPr>
          <w:noProof/>
          <w:lang w:val="pt-BR" w:eastAsia="pt-BR"/>
        </w:rPr>
        <w:drawing>
          <wp:inline distT="0" distB="0" distL="0" distR="0" wp14:anchorId="79980C14" wp14:editId="79FDBF41">
            <wp:extent cx="6343650" cy="1333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Pr="0004489E" w:rsidRDefault="0004489E" w:rsidP="00E062BC">
      <w:pPr>
        <w:rPr>
          <w:b/>
          <w:color w:val="auto"/>
        </w:rPr>
      </w:pPr>
      <w:r>
        <w:rPr>
          <w:b/>
          <w:color w:val="auto"/>
        </w:rPr>
        <w:t>Recebendo todos os dados e enviando para o banco de dados na nuvem</w:t>
      </w:r>
      <w:r w:rsidRPr="0004489E">
        <w:rPr>
          <w:b/>
          <w:color w:val="auto"/>
        </w:rPr>
        <w:t xml:space="preserve"> </w:t>
      </w:r>
    </w:p>
    <w:p w:rsidR="002331C8" w:rsidRPr="00E062BC" w:rsidRDefault="002331C8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04489E" w:rsidRDefault="0004489E" w:rsidP="00885BA1">
      <w:pPr>
        <w:ind w:left="0"/>
        <w:rPr>
          <w:b/>
          <w:bCs/>
          <w:color w:val="auto"/>
          <w:sz w:val="28"/>
          <w:szCs w:val="28"/>
        </w:rPr>
      </w:pPr>
    </w:p>
    <w:p w:rsidR="00E062BC" w:rsidRPr="0004489E" w:rsidRDefault="00885BA1" w:rsidP="00885BA1">
      <w:pPr>
        <w:ind w:left="0"/>
        <w:rPr>
          <w:b/>
          <w:bCs/>
          <w:color w:val="auto"/>
          <w:szCs w:val="24"/>
        </w:rPr>
      </w:pPr>
      <w:r w:rsidRPr="0004489E">
        <w:rPr>
          <w:b/>
          <w:bCs/>
          <w:color w:val="auto"/>
          <w:szCs w:val="24"/>
        </w:rPr>
        <w:t>Outra coisa extremamente importante para a validação de cadastro e login é diferente da tradiconal também justamente porque todas as informações são upadas para a nuvem</w:t>
      </w:r>
    </w:p>
    <w:p w:rsidR="00885BA1" w:rsidRPr="0004489E" w:rsidRDefault="00885BA1" w:rsidP="00885BA1">
      <w:pPr>
        <w:ind w:left="0"/>
        <w:rPr>
          <w:b/>
          <w:bCs/>
          <w:color w:val="auto"/>
          <w:szCs w:val="24"/>
        </w:rPr>
      </w:pPr>
      <w:r w:rsidRPr="0004489E">
        <w:rPr>
          <w:b/>
          <w:bCs/>
          <w:color w:val="auto"/>
          <w:szCs w:val="24"/>
        </w:rPr>
        <w:t>Validação cadastro:</w:t>
      </w: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  <w:r w:rsidRPr="00885BA1">
        <w:rPr>
          <w:b/>
          <w:bCs/>
          <w:noProof/>
          <w:color w:val="auto"/>
          <w:sz w:val="28"/>
          <w:szCs w:val="28"/>
          <w:lang w:val="pt-BR"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69D78459">
            <wp:simplePos x="0" y="0"/>
            <wp:positionH relativeFrom="margin">
              <wp:align>left</wp:align>
            </wp:positionH>
            <wp:positionV relativeFrom="paragraph">
              <wp:posOffset>2851785</wp:posOffset>
            </wp:positionV>
            <wp:extent cx="6536690" cy="5022215"/>
            <wp:effectExtent l="0" t="0" r="0" b="698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BA1" w:rsidRPr="00885BA1" w:rsidRDefault="00885BA1" w:rsidP="0004489E">
      <w:pPr>
        <w:ind w:left="0"/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P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  <w:r w:rsidRPr="00885BA1">
        <w:rPr>
          <w:noProof/>
          <w:sz w:val="28"/>
          <w:szCs w:val="28"/>
          <w:lang w:val="pt-BR" w:eastAsia="pt-BR"/>
        </w:rPr>
        <w:drawing>
          <wp:anchor distT="0" distB="0" distL="114300" distR="114300" simplePos="0" relativeHeight="251670528" behindDoc="0" locked="0" layoutInCell="1" allowOverlap="1" wp14:anchorId="3CE289C9">
            <wp:simplePos x="0" y="0"/>
            <wp:positionH relativeFrom="column">
              <wp:posOffset>20320</wp:posOffset>
            </wp:positionH>
            <wp:positionV relativeFrom="paragraph">
              <wp:posOffset>434340</wp:posOffset>
            </wp:positionV>
            <wp:extent cx="6236970" cy="562038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85BA1">
        <w:rPr>
          <w:b/>
          <w:bCs/>
          <w:color w:val="auto"/>
          <w:sz w:val="28"/>
          <w:szCs w:val="28"/>
        </w:rPr>
        <w:t>Validação login:</w:t>
      </w: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sectPr w:rsidR="00885BA1" w:rsidRPr="00885BA1" w:rsidSect="006E3A16">
      <w:headerReference w:type="default" r:id="rId4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7A7" w:rsidRDefault="002727A7" w:rsidP="00A66B18">
      <w:pPr>
        <w:spacing w:before="0" w:after="0"/>
      </w:pPr>
      <w:r>
        <w:separator/>
      </w:r>
    </w:p>
  </w:endnote>
  <w:endnote w:type="continuationSeparator" w:id="0">
    <w:p w:rsidR="002727A7" w:rsidRDefault="002727A7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7A7" w:rsidRDefault="002727A7" w:rsidP="00A66B18">
      <w:pPr>
        <w:spacing w:before="0" w:after="0"/>
      </w:pPr>
      <w:r>
        <w:separator/>
      </w:r>
    </w:p>
  </w:footnote>
  <w:footnote w:type="continuationSeparator" w:id="0">
    <w:p w:rsidR="002727A7" w:rsidRDefault="002727A7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18" w:rsidRDefault="00A66B18">
    <w:pPr>
      <w:pStyle w:val="Cabealho"/>
    </w:pPr>
    <w:r w:rsidRPr="0041428F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Elemento gráfico 17" descr="Formas de destaque curvas que coletivamente constroem o design do cabeçalh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v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v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v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EAE482F" id="Elemento gráfico 17" o:spid="_x0000_s1026" alt="Formas de destaque curvas que coletivamente constroem o design do cabeçalho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">
              <v:shape id="Forma Liv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v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v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v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505D8"/>
    <w:multiLevelType w:val="hybridMultilevel"/>
    <w:tmpl w:val="BD1EA7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8DD"/>
    <w:rsid w:val="00032A37"/>
    <w:rsid w:val="0004489E"/>
    <w:rsid w:val="00045401"/>
    <w:rsid w:val="00060FE1"/>
    <w:rsid w:val="00083BAA"/>
    <w:rsid w:val="000B1500"/>
    <w:rsid w:val="00100D9D"/>
    <w:rsid w:val="0010680C"/>
    <w:rsid w:val="00113D79"/>
    <w:rsid w:val="00152B0B"/>
    <w:rsid w:val="001766D6"/>
    <w:rsid w:val="00192419"/>
    <w:rsid w:val="001C270D"/>
    <w:rsid w:val="001D0B5A"/>
    <w:rsid w:val="001E2320"/>
    <w:rsid w:val="00214E28"/>
    <w:rsid w:val="002331C8"/>
    <w:rsid w:val="002727A7"/>
    <w:rsid w:val="00352B81"/>
    <w:rsid w:val="003708DD"/>
    <w:rsid w:val="00373AF6"/>
    <w:rsid w:val="00394757"/>
    <w:rsid w:val="003A0150"/>
    <w:rsid w:val="003E24DF"/>
    <w:rsid w:val="0041428F"/>
    <w:rsid w:val="00452F49"/>
    <w:rsid w:val="004679A8"/>
    <w:rsid w:val="004A2B0D"/>
    <w:rsid w:val="004E01B2"/>
    <w:rsid w:val="005158A2"/>
    <w:rsid w:val="005557DA"/>
    <w:rsid w:val="005741F8"/>
    <w:rsid w:val="005B0455"/>
    <w:rsid w:val="005C2210"/>
    <w:rsid w:val="00615018"/>
    <w:rsid w:val="0062123A"/>
    <w:rsid w:val="00646E75"/>
    <w:rsid w:val="00652973"/>
    <w:rsid w:val="00656C0D"/>
    <w:rsid w:val="006E3A16"/>
    <w:rsid w:val="006F6F10"/>
    <w:rsid w:val="007036DC"/>
    <w:rsid w:val="00714317"/>
    <w:rsid w:val="00783E79"/>
    <w:rsid w:val="007B5AE8"/>
    <w:rsid w:val="007F5192"/>
    <w:rsid w:val="00885BA1"/>
    <w:rsid w:val="008F0ED9"/>
    <w:rsid w:val="00990E3D"/>
    <w:rsid w:val="009C00D4"/>
    <w:rsid w:val="009D6510"/>
    <w:rsid w:val="009F664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C701F7"/>
    <w:rsid w:val="00C70786"/>
    <w:rsid w:val="00CC78A4"/>
    <w:rsid w:val="00D10958"/>
    <w:rsid w:val="00D66593"/>
    <w:rsid w:val="00DE6DA2"/>
    <w:rsid w:val="00DF2D30"/>
    <w:rsid w:val="00E062BC"/>
    <w:rsid w:val="00E4786A"/>
    <w:rsid w:val="00E55D74"/>
    <w:rsid w:val="00E6540C"/>
    <w:rsid w:val="00E81E2A"/>
    <w:rsid w:val="00EE0952"/>
    <w:rsid w:val="00F65198"/>
    <w:rsid w:val="00F97C55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22A0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deLogotipo">
    <w:name w:val="Caractere de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2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Papel%20timbrado%20com%20curva%20azul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53C35B-31E9-4A54-A462-AF1651413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com curva azul</Template>
  <TotalTime>0</TotalTime>
  <Pages>18</Pages>
  <Words>526</Words>
  <Characters>2846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2019-11-02T21:07:00Z</dcterms:created>
  <dcterms:modified xsi:type="dcterms:W3CDTF">2019-11-06T19:33:00Z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